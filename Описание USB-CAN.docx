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60715853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14:paraId="75E06678" w14:textId="77777777" w:rsidR="00222C09" w:rsidRDefault="00222C09"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DB73140" wp14:editId="17E933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Группа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Прямоугольник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Прямоугольник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B31CDB" id="_x0413__x0440__x0443__x043f__x043f__x0430__x0020_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">
                    <v:shape id="_x041f__x0440__x044f__x043c__x043e__x0443__x0433__x043e__x043b__x044c__x043d__x0438__x043a_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f07f09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041f__x0440__x044f__x043c__x043e__x0443__x0433__x043e__x043b__x044c__x043d__x0438__x043a_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9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64BC85" wp14:editId="7BA121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Текстовое поле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204717938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88C8063" w14:textId="77777777" w:rsidR="00222C09" w:rsidRDefault="00222C09">
                                    <w:pPr>
                                      <w:pStyle w:val="af2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ru-RU"/>
                                      </w:rPr>
                                      <w:t>CA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RiOT</w:t>
                                    </w:r>
                                  </w:p>
                                </w:sdtContent>
                              </w:sdt>
                              <w:p w14:paraId="11260360" w14:textId="77777777" w:rsidR="00222C09" w:rsidRDefault="00222C09">
                                <w:pPr>
                                  <w:pStyle w:val="af2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Электронная почта"/>
                                    <w:tag w:val="Электронная почта"/>
                                    <w:id w:val="1987584396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ru-RU"/>
                                      </w:rPr>
                                      <w:t>Санкт-Петербург, 2016</w:t>
                                    </w:r>
                                  </w:sdtContent>
                                </w:sdt>
                              </w:p>
                              <w:p w14:paraId="7A5C3032" w14:textId="77777777" w:rsidR="00222C09" w:rsidRDefault="00222C09">
                                <w:pPr>
                                  <w:pStyle w:val="af2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tech@cariot.ru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864BC8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0422__x0435__x043a__x0441__x0442__x043e__x0432__x043e__x0435__x0020__x043f__x043e__x043b__x0435__x0020_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204717938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88C8063" w14:textId="77777777" w:rsidR="00222C09" w:rsidRDefault="00222C09">
                              <w:pPr>
                                <w:pStyle w:val="af2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ru-RU"/>
                                </w:rPr>
                                <w:t>CA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RiOT</w:t>
                              </w:r>
                            </w:p>
                          </w:sdtContent>
                        </w:sdt>
                        <w:p w14:paraId="11260360" w14:textId="77777777" w:rsidR="00222C09" w:rsidRDefault="00222C09">
                          <w:pPr>
                            <w:pStyle w:val="af2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Электронная почта"/>
                              <w:tag w:val="Электронная почта"/>
                              <w:id w:val="1987584396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ru-RU"/>
                                </w:rPr>
                                <w:t>Санкт-Петербург, 2016</w:t>
                              </w:r>
                            </w:sdtContent>
                          </w:sdt>
                        </w:p>
                        <w:p w14:paraId="7A5C3032" w14:textId="77777777" w:rsidR="00222C09" w:rsidRDefault="00222C09">
                          <w:pPr>
                            <w:pStyle w:val="af2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tech@cariot.ru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919D0D" wp14:editId="4042F2C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378460"/>
                    <wp:effectExtent l="0" t="0" r="0" b="0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95261" w14:textId="77777777" w:rsidR="00222C09" w:rsidRPr="00222C09" w:rsidRDefault="00222C09">
                                <w:pPr>
                                  <w:pStyle w:val="af2"/>
                                  <w:jc w:val="right"/>
                                  <w:rPr>
                                    <w:color w:val="F07F09" w:themeColor="accent1"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F07F09" w:themeColor="accent1"/>
                                    <w:sz w:val="28"/>
                                    <w:szCs w:val="28"/>
                                  </w:rPr>
                                  <w:t xml:space="preserve">USB-CAN </w:t>
                                </w:r>
                                <w:r>
                                  <w:rPr>
                                    <w:color w:val="F07F09" w:themeColor="accent1"/>
                                    <w:sz w:val="28"/>
                                    <w:szCs w:val="28"/>
                                    <w:lang w:val="ru-RU"/>
                                  </w:rPr>
                                  <w:t>преобразователь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Аннотация"/>
                                  <w:tag w:val=""/>
                                  <w:id w:val="1184710892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3EA5610" w14:textId="77777777" w:rsidR="00222C09" w:rsidRDefault="00222C09">
                                    <w:pPr>
                                      <w:pStyle w:val="af2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Поставляется USB-OBD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ru-RU"/>
                                      </w:rPr>
                                      <w:t xml:space="preserve">кабелем для подключения к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CAN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ru-RU"/>
                                      </w:rPr>
                                      <w:t>шине автомобиля.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F919D0D" id="_x0422__x0435__x043a__x0441__x0442__x043e__x0432__x043e__x0435__x0020__x043f__x043e__x043b__x0435__x0020_153" o:spid="_x0000_s1027" type="#_x0000_t202" style="position:absolute;left:0;text-align:left;margin-left:0;margin-top:0;width:575.9pt;height:29.8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" filled="f" stroked="f" strokeweight=".5pt">
                    <v:textbox style="mso-fit-shape-to-text:t" inset="126pt,0,54pt,0">
                      <w:txbxContent>
                        <w:p w14:paraId="6C495261" w14:textId="77777777" w:rsidR="00222C09" w:rsidRPr="00222C09" w:rsidRDefault="00222C09">
                          <w:pPr>
                            <w:pStyle w:val="af2"/>
                            <w:jc w:val="right"/>
                            <w:rPr>
                              <w:color w:val="F07F09" w:themeColor="accent1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color w:val="F07F09" w:themeColor="accent1"/>
                              <w:sz w:val="28"/>
                              <w:szCs w:val="28"/>
                            </w:rPr>
                            <w:t xml:space="preserve">USB-CAN </w:t>
                          </w:r>
                          <w:r>
                            <w:rPr>
                              <w:color w:val="F07F09" w:themeColor="accent1"/>
                              <w:sz w:val="28"/>
                              <w:szCs w:val="28"/>
                              <w:lang w:val="ru-RU"/>
                            </w:rPr>
                            <w:t>преобразователь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Аннотация"/>
                            <w:tag w:val=""/>
                            <w:id w:val="1184710892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3EA5610" w14:textId="77777777" w:rsidR="00222C09" w:rsidRDefault="00222C09">
                              <w:pPr>
                                <w:pStyle w:val="af2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Поставляется USB-OBD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ru-RU"/>
                                </w:rPr>
                                <w:t xml:space="preserve">кабелем для подключения к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CAN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ru-RU"/>
                                </w:rPr>
                                <w:t>шине автомобиля.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68D49F" wp14:editId="47B1BC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5FB783" w14:textId="77777777" w:rsidR="00222C09" w:rsidRDefault="00222C09" w:rsidP="00222C09">
                                <w:pPr>
                                  <w:jc w:val="center"/>
                                  <w:rPr>
                                    <w:color w:val="F07F09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noProof/>
                                    <w:color w:val="F07F09" w:themeColor="accent1"/>
                                    <w:sz w:val="64"/>
                                    <w:szCs w:val="64"/>
                                    <w:lang w:val="ru-RU" w:eastAsia="ru-RU"/>
                                  </w:rPr>
                                  <w:drawing>
                                    <wp:inline distT="0" distB="0" distL="0" distR="0" wp14:anchorId="0BD8C981" wp14:editId="16B70972">
                                      <wp:extent cx="5006975" cy="3328035"/>
                                      <wp:effectExtent l="0" t="0" r="0" b="0"/>
                                      <wp:docPr id="2" name="Изображение 2" descr="../Media/Юрию/Вид%20сверху-сбоку_HD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 descr="../Media/Юрию/Вид%20сверху-сбоку_HD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006975" cy="33280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aps/>
                                      <w:color w:val="F07F09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-10442842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F07F09" w:themeColor="accent1"/>
                                        <w:sz w:val="64"/>
                                        <w:szCs w:val="64"/>
                                      </w:rPr>
                                      <w:t>[Заголовок документа]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-44275926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D0FEFAF" w14:textId="77777777" w:rsidR="00222C09" w:rsidRDefault="00222C0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[Подзаголовок документа]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368D49F" id="_x0422__x0435__x043a__x0441__x0442__x043e__x0432__x043e__x0435__x0020__x043f__x043e__x043b__x0435__x0020_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" filled="f" stroked="f" strokeweight=".5pt">
                    <v:textbox inset="126pt,0,54pt,0">
                      <w:txbxContent>
                        <w:p w14:paraId="425FB783" w14:textId="77777777" w:rsidR="00222C09" w:rsidRDefault="00222C09" w:rsidP="00222C09">
                          <w:pPr>
                            <w:jc w:val="center"/>
                            <w:rPr>
                              <w:color w:val="F07F09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noProof/>
                              <w:color w:val="F07F09" w:themeColor="accent1"/>
                              <w:sz w:val="64"/>
                              <w:szCs w:val="64"/>
                              <w:lang w:val="ru-RU" w:eastAsia="ru-RU"/>
                            </w:rPr>
                            <w:drawing>
                              <wp:inline distT="0" distB="0" distL="0" distR="0" wp14:anchorId="0BD8C981" wp14:editId="16B70972">
                                <wp:extent cx="5006975" cy="3328035"/>
                                <wp:effectExtent l="0" t="0" r="0" b="0"/>
                                <wp:docPr id="2" name="Изображение 2" descr="../Media/Юрию/Вид%20сверху-сбоку_HD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../Media/Юрию/Вид%20сверху-сбоку_HD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006975" cy="33280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sdt>
                            <w:sdtPr>
                              <w:rPr>
                                <w:caps/>
                                <w:color w:val="F07F09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-10442842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olor w:val="F07F09" w:themeColor="accent1"/>
                                  <w:sz w:val="64"/>
                                  <w:szCs w:val="64"/>
                                </w:rPr>
                                <w:t>[Заголовок документа]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-44275926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D0FEFAF" w14:textId="77777777" w:rsidR="00222C09" w:rsidRDefault="00222C0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[Подзаголовок документа]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C80766" w14:textId="77777777" w:rsidR="00222C09" w:rsidRDefault="00222C09" w:rsidP="00222C09">
          <w:pPr>
            <w:spacing w:before="240"/>
            <w:jc w:val="left"/>
            <w:rPr>
              <w:lang w:val="ru-RU"/>
            </w:rPr>
          </w:pPr>
          <w:r>
            <w:rPr>
              <w:lang w:val="ru-RU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60D0ACFE" w14:textId="77777777" w:rsidR="00B10B41" w:rsidRPr="00BF77F0" w:rsidRDefault="004176E4" w:rsidP="00BF77F0">
      <w:pPr>
        <w:pStyle w:val="1"/>
        <w:rPr>
          <w:lang w:val="ru-RU"/>
        </w:rPr>
      </w:pPr>
      <w:r>
        <w:rPr>
          <w:lang w:val="ru-RU"/>
        </w:rPr>
        <w:lastRenderedPageBreak/>
        <w:t>Описание</w:t>
      </w:r>
    </w:p>
    <w:p w14:paraId="40897D6A" w14:textId="77777777" w:rsidR="004176E4" w:rsidRPr="00D81CFB" w:rsidRDefault="004176E4" w:rsidP="00D81CFB">
      <w:pPr>
        <w:pStyle w:val="2"/>
      </w:pPr>
      <w:r w:rsidRPr="00D81CFB">
        <w:rPr>
          <w:rStyle w:val="20"/>
          <w:b/>
          <w:bCs/>
          <w:smallCaps/>
          <w:lang w:val="ru-RU"/>
        </w:rPr>
        <w:t>Общее</w:t>
      </w:r>
      <w:r w:rsidRPr="00D81CFB">
        <w:t>:</w:t>
      </w:r>
    </w:p>
    <w:p w14:paraId="759D2FFC" w14:textId="77777777" w:rsidR="004176E4" w:rsidRPr="00013AA2" w:rsidRDefault="004176E4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 w:rsidRPr="00013AA2">
        <w:rPr>
          <w:lang w:val="ru-RU"/>
        </w:rPr>
        <w:t xml:space="preserve">Подключение к ПК – </w:t>
      </w:r>
      <w:r>
        <w:t>USB 2.0</w:t>
      </w:r>
      <w:r w:rsidRPr="00013AA2">
        <w:rPr>
          <w:lang w:val="ru-RU"/>
        </w:rPr>
        <w:t>;</w:t>
      </w:r>
    </w:p>
    <w:p w14:paraId="2A46C6A4" w14:textId="77777777" w:rsidR="00013AA2" w:rsidRDefault="004176E4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 w:rsidRPr="00013AA2">
        <w:rPr>
          <w:lang w:val="ru-RU"/>
        </w:rPr>
        <w:t xml:space="preserve">Скорость </w:t>
      </w:r>
      <w:r>
        <w:t>CAN</w:t>
      </w:r>
      <w:r w:rsidRPr="00013AA2">
        <w:rPr>
          <w:lang w:val="ru-RU"/>
        </w:rPr>
        <w:t xml:space="preserve"> до 1 Мбит/сек;</w:t>
      </w:r>
    </w:p>
    <w:p w14:paraId="783F5139" w14:textId="77777777" w:rsidR="00013AA2" w:rsidRDefault="00013AA2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rPr>
          <w:lang w:val="ru-RU"/>
        </w:rPr>
        <w:t>Режим прослушивания шины;</w:t>
      </w:r>
    </w:p>
    <w:p w14:paraId="301BFB22" w14:textId="77777777" w:rsidR="00013AA2" w:rsidRDefault="00013AA2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t>ASCII</w:t>
      </w:r>
      <w:r>
        <w:rPr>
          <w:lang w:val="ru-RU"/>
        </w:rPr>
        <w:t xml:space="preserve"> протокол совместимый с </w:t>
      </w:r>
      <w:r>
        <w:t>CANHacker</w:t>
      </w:r>
      <w:r>
        <w:rPr>
          <w:lang w:val="ru-RU"/>
        </w:rPr>
        <w:t xml:space="preserve"> и </w:t>
      </w:r>
      <w:r>
        <w:t>BUSMASTER</w:t>
      </w:r>
      <w:r>
        <w:rPr>
          <w:lang w:val="ru-RU"/>
        </w:rPr>
        <w:t>;</w:t>
      </w:r>
    </w:p>
    <w:p w14:paraId="3C7E11E8" w14:textId="77777777" w:rsidR="00013AA2" w:rsidRDefault="00013AA2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rPr>
          <w:lang w:val="ru-RU"/>
        </w:rPr>
        <w:t>Металлический корпус;</w:t>
      </w:r>
    </w:p>
    <w:p w14:paraId="4B81C0DB" w14:textId="77777777" w:rsidR="00013AA2" w:rsidRDefault="00013AA2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rPr>
          <w:lang w:val="ru-RU"/>
        </w:rPr>
        <w:t>Гальваническая изоляция;</w:t>
      </w:r>
    </w:p>
    <w:p w14:paraId="4BD067A7" w14:textId="77777777" w:rsidR="004C1507" w:rsidRDefault="004C1507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rPr>
          <w:lang w:val="ru-RU"/>
        </w:rPr>
        <w:t>Защита от импульсных помех;</w:t>
      </w:r>
    </w:p>
    <w:p w14:paraId="15254032" w14:textId="77777777" w:rsidR="00013AA2" w:rsidRDefault="00013AA2" w:rsidP="004C1507">
      <w:pPr>
        <w:pStyle w:val="af4"/>
        <w:numPr>
          <w:ilvl w:val="0"/>
          <w:numId w:val="14"/>
        </w:numPr>
        <w:ind w:left="709"/>
        <w:rPr>
          <w:lang w:val="ru-RU"/>
        </w:rPr>
      </w:pPr>
      <w:r>
        <w:t>OBD</w:t>
      </w:r>
      <w:r w:rsidRPr="00013AA2">
        <w:rPr>
          <w:lang w:val="ru-RU"/>
        </w:rPr>
        <w:t xml:space="preserve"> </w:t>
      </w:r>
      <w:r>
        <w:t>II</w:t>
      </w:r>
      <w:r w:rsidRPr="00013AA2">
        <w:rPr>
          <w:lang w:val="ru-RU"/>
        </w:rPr>
        <w:t xml:space="preserve"> </w:t>
      </w:r>
      <w:r>
        <w:rPr>
          <w:lang w:val="ru-RU"/>
        </w:rPr>
        <w:t>кабель в комплекте.</w:t>
      </w:r>
    </w:p>
    <w:p w14:paraId="511C7F6D" w14:textId="77777777" w:rsidR="00013AA2" w:rsidRDefault="00013AA2" w:rsidP="00013AA2">
      <w:pPr>
        <w:rPr>
          <w:lang w:val="ru-RU"/>
        </w:rPr>
      </w:pPr>
      <w:r>
        <w:rPr>
          <w:lang w:val="ru-RU"/>
        </w:rPr>
        <w:t>Технические характеристики:</w:t>
      </w:r>
    </w:p>
    <w:p w14:paraId="4D515A74" w14:textId="77777777" w:rsidR="00013AA2" w:rsidRPr="004C1507" w:rsidRDefault="00013AA2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 xml:space="preserve">Скорость </w:t>
      </w:r>
      <w:r>
        <w:t>CAN</w:t>
      </w:r>
      <w:r w:rsidRPr="004C1507">
        <w:rPr>
          <w:lang w:val="ru-RU"/>
        </w:rPr>
        <w:t xml:space="preserve"> до 1 Мбит/сек;</w:t>
      </w:r>
    </w:p>
    <w:p w14:paraId="4507F686" w14:textId="77777777" w:rsidR="00013AA2" w:rsidRPr="004C1507" w:rsidRDefault="00013AA2" w:rsidP="004C1507">
      <w:pPr>
        <w:pStyle w:val="af4"/>
        <w:numPr>
          <w:ilvl w:val="0"/>
          <w:numId w:val="15"/>
        </w:numPr>
      </w:pPr>
      <w:r>
        <w:t>CAN</w:t>
      </w:r>
      <w:r w:rsidRPr="004C1507">
        <w:t xml:space="preserve"> </w:t>
      </w:r>
      <w:r w:rsidRPr="004C1507">
        <w:rPr>
          <w:lang w:val="ru-RU"/>
        </w:rPr>
        <w:t>контроллер</w:t>
      </w:r>
      <w:r w:rsidRPr="004C1507">
        <w:t xml:space="preserve"> – </w:t>
      </w:r>
      <w:r>
        <w:t>STM</w:t>
      </w:r>
      <w:r w:rsidR="004C1507" w:rsidRPr="004C1507">
        <w:t xml:space="preserve"> (</w:t>
      </w:r>
      <w:r w:rsidR="004C1507">
        <w:t>ST microelectronics)</w:t>
      </w:r>
      <w:r w:rsidRPr="004C1507">
        <w:t>;</w:t>
      </w:r>
    </w:p>
    <w:p w14:paraId="5D89391C" w14:textId="77777777" w:rsidR="00013AA2" w:rsidRPr="004C1507" w:rsidRDefault="00013AA2" w:rsidP="004C1507">
      <w:pPr>
        <w:pStyle w:val="af4"/>
        <w:numPr>
          <w:ilvl w:val="0"/>
          <w:numId w:val="15"/>
        </w:numPr>
      </w:pPr>
      <w:r>
        <w:t>CAN</w:t>
      </w:r>
      <w:r w:rsidRPr="004C1507">
        <w:t xml:space="preserve"> </w:t>
      </w:r>
      <w:r w:rsidRPr="004C1507">
        <w:rPr>
          <w:lang w:val="ru-RU"/>
        </w:rPr>
        <w:t>трансивер</w:t>
      </w:r>
      <w:r w:rsidRPr="004C1507">
        <w:t xml:space="preserve"> – </w:t>
      </w:r>
      <w:r>
        <w:t>MCP</w:t>
      </w:r>
      <w:r w:rsidRPr="004C1507">
        <w:t>2551</w:t>
      </w:r>
      <w:r w:rsidR="004C1507">
        <w:t xml:space="preserve"> (Microchip electronics)</w:t>
      </w:r>
      <w:r w:rsidRPr="004C1507">
        <w:t>;</w:t>
      </w:r>
    </w:p>
    <w:p w14:paraId="7460DD7B" w14:textId="77777777" w:rsidR="00013AA2" w:rsidRPr="004C1507" w:rsidRDefault="00013AA2" w:rsidP="004C1507">
      <w:pPr>
        <w:pStyle w:val="af4"/>
        <w:numPr>
          <w:ilvl w:val="0"/>
          <w:numId w:val="15"/>
        </w:numPr>
      </w:pPr>
      <w:r w:rsidRPr="004C1507">
        <w:rPr>
          <w:lang w:val="ru-RU"/>
        </w:rPr>
        <w:t>Изолятор</w:t>
      </w:r>
      <w:r w:rsidRPr="004C1507">
        <w:t xml:space="preserve"> – </w:t>
      </w:r>
      <w:r>
        <w:t>ADUM</w:t>
      </w:r>
      <w:r w:rsidRPr="004C1507">
        <w:t>1201</w:t>
      </w:r>
      <w:r w:rsidR="004C1507">
        <w:t xml:space="preserve"> (Analog devices)</w:t>
      </w:r>
      <w:r w:rsidRPr="004C1507">
        <w:t>;</w:t>
      </w:r>
    </w:p>
    <w:p w14:paraId="431DB09E" w14:textId="77777777" w:rsidR="004C1507" w:rsidRPr="004C1507" w:rsidRDefault="004C1507" w:rsidP="004C1507">
      <w:pPr>
        <w:pStyle w:val="af4"/>
        <w:numPr>
          <w:ilvl w:val="0"/>
          <w:numId w:val="15"/>
        </w:numPr>
      </w:pPr>
      <w:r w:rsidRPr="004C1507">
        <w:rPr>
          <w:lang w:val="ru-RU"/>
        </w:rPr>
        <w:t>Защита</w:t>
      </w:r>
      <w:r w:rsidRPr="004C1507">
        <w:t xml:space="preserve"> </w:t>
      </w:r>
      <w:r w:rsidRPr="004C1507">
        <w:rPr>
          <w:lang w:val="ru-RU"/>
        </w:rPr>
        <w:t>от</w:t>
      </w:r>
      <w:r w:rsidRPr="004C1507">
        <w:t xml:space="preserve"> </w:t>
      </w:r>
      <w:r w:rsidRPr="004C1507">
        <w:rPr>
          <w:lang w:val="ru-RU"/>
        </w:rPr>
        <w:t>импульсных</w:t>
      </w:r>
      <w:r w:rsidRPr="004C1507">
        <w:t xml:space="preserve"> </w:t>
      </w:r>
      <w:r w:rsidRPr="004C1507">
        <w:rPr>
          <w:lang w:val="ru-RU"/>
        </w:rPr>
        <w:t>помех</w:t>
      </w:r>
      <w:r w:rsidRPr="004C1507">
        <w:t xml:space="preserve"> - PESD2CAN</w:t>
      </w:r>
      <w:r>
        <w:t xml:space="preserve"> (</w:t>
      </w:r>
      <w:r w:rsidRPr="004C1507">
        <w:t>NXP Semiconductors</w:t>
      </w:r>
      <w:r>
        <w:t>)</w:t>
      </w:r>
      <w:r w:rsidRPr="004C1507">
        <w:t>;</w:t>
      </w:r>
    </w:p>
    <w:p w14:paraId="650D7DD4" w14:textId="77777777" w:rsidR="00013AA2" w:rsidRPr="004C1507" w:rsidRDefault="00013AA2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 xml:space="preserve">Разъём </w:t>
      </w:r>
      <w:r>
        <w:t>CAN</w:t>
      </w:r>
      <w:r w:rsidRPr="004C1507">
        <w:rPr>
          <w:lang w:val="ru-RU"/>
        </w:rPr>
        <w:t xml:space="preserve"> – </w:t>
      </w:r>
      <w:r>
        <w:t>DB</w:t>
      </w:r>
      <w:r w:rsidRPr="004C1507">
        <w:rPr>
          <w:lang w:val="ru-RU"/>
        </w:rPr>
        <w:t>9 (</w:t>
      </w:r>
      <w:r>
        <w:t>male</w:t>
      </w:r>
      <w:r w:rsidRPr="004C1507">
        <w:rPr>
          <w:lang w:val="ru-RU"/>
        </w:rPr>
        <w:t>);</w:t>
      </w:r>
    </w:p>
    <w:p w14:paraId="51A12573" w14:textId="77777777" w:rsidR="00013AA2" w:rsidRPr="004C1507" w:rsidRDefault="00013AA2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 xml:space="preserve">Питание от шины </w:t>
      </w:r>
      <w:r>
        <w:t>USB</w:t>
      </w:r>
      <w:r w:rsidRPr="004C1507">
        <w:rPr>
          <w:lang w:val="ru-RU"/>
        </w:rPr>
        <w:t>;</w:t>
      </w:r>
    </w:p>
    <w:p w14:paraId="2E269B26" w14:textId="77777777" w:rsidR="00013AA2" w:rsidRPr="004C1507" w:rsidRDefault="000F1FB4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>Драйвер – виртуальный последовательный порт;</w:t>
      </w:r>
    </w:p>
    <w:p w14:paraId="1A1AC9A3" w14:textId="77777777" w:rsidR="000F1FB4" w:rsidRPr="004C1507" w:rsidRDefault="000F1FB4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 xml:space="preserve">Операционные системы – </w:t>
      </w:r>
      <w:r>
        <w:t>Windows</w:t>
      </w:r>
      <w:r w:rsidRPr="004C1507">
        <w:rPr>
          <w:lang w:val="ru-RU"/>
        </w:rPr>
        <w:t xml:space="preserve"> </w:t>
      </w:r>
      <w:r>
        <w:t>XP</w:t>
      </w:r>
      <w:r w:rsidRPr="004C1507">
        <w:rPr>
          <w:lang w:val="ru-RU"/>
        </w:rPr>
        <w:t xml:space="preserve">+ 32/64 </w:t>
      </w:r>
      <w:r>
        <w:t>bit</w:t>
      </w:r>
      <w:r w:rsidRPr="004C1507">
        <w:rPr>
          <w:lang w:val="ru-RU"/>
        </w:rPr>
        <w:t>;</w:t>
      </w:r>
    </w:p>
    <w:p w14:paraId="10B63AF9" w14:textId="77777777" w:rsidR="000F1FB4" w:rsidRDefault="000F1FB4" w:rsidP="004C1507">
      <w:pPr>
        <w:pStyle w:val="af4"/>
        <w:numPr>
          <w:ilvl w:val="0"/>
          <w:numId w:val="15"/>
        </w:numPr>
      </w:pPr>
      <w:r>
        <w:t xml:space="preserve">LED </w:t>
      </w:r>
      <w:r w:rsidRPr="004C1507">
        <w:rPr>
          <w:lang w:val="ru-RU"/>
        </w:rPr>
        <w:t>индикаторы</w:t>
      </w:r>
      <w:r w:rsidRPr="000F1FB4">
        <w:t xml:space="preserve"> </w:t>
      </w:r>
      <w:r>
        <w:t>Power, Activity, Error;</w:t>
      </w:r>
    </w:p>
    <w:p w14:paraId="3A01243F" w14:textId="77777777" w:rsidR="000F1FB4" w:rsidRDefault="000F1FB4" w:rsidP="004C1507">
      <w:pPr>
        <w:pStyle w:val="af4"/>
        <w:numPr>
          <w:ilvl w:val="0"/>
          <w:numId w:val="15"/>
        </w:numPr>
      </w:pPr>
      <w:r w:rsidRPr="004C1507">
        <w:rPr>
          <w:lang w:val="ru-RU"/>
        </w:rPr>
        <w:t>Разъем</w:t>
      </w:r>
      <w:r w:rsidRPr="000F1FB4">
        <w:t xml:space="preserve"> </w:t>
      </w:r>
      <w:r>
        <w:t>USB – mini USB B;</w:t>
      </w:r>
    </w:p>
    <w:p w14:paraId="58D84ACB" w14:textId="77777777" w:rsidR="000F1FB4" w:rsidRPr="004C1507" w:rsidRDefault="000F1FB4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>Габариты 53х53х26 мм</w:t>
      </w:r>
      <w:r w:rsidR="004C1507" w:rsidRPr="004C1507">
        <w:rPr>
          <w:lang w:val="ru-RU"/>
        </w:rPr>
        <w:t>;</w:t>
      </w:r>
    </w:p>
    <w:p w14:paraId="7CBA39A4" w14:textId="77777777" w:rsidR="004C1507" w:rsidRDefault="004C1507" w:rsidP="004C1507">
      <w:pPr>
        <w:pStyle w:val="af4"/>
        <w:numPr>
          <w:ilvl w:val="0"/>
          <w:numId w:val="15"/>
        </w:numPr>
        <w:rPr>
          <w:lang w:val="ru-RU"/>
        </w:rPr>
      </w:pPr>
      <w:r w:rsidRPr="004C1507">
        <w:rPr>
          <w:lang w:val="ru-RU"/>
        </w:rPr>
        <w:t>Материал корпуса – алюминий;</w:t>
      </w:r>
    </w:p>
    <w:p w14:paraId="0F423800" w14:textId="77777777" w:rsidR="00D81CFB" w:rsidRDefault="00D81CFB" w:rsidP="00D81CFB">
      <w:pPr>
        <w:ind w:left="360"/>
        <w:rPr>
          <w:lang w:val="ru-RU"/>
        </w:rPr>
      </w:pPr>
    </w:p>
    <w:p w14:paraId="7A6B0F5E" w14:textId="77777777" w:rsidR="00D81CFB" w:rsidRDefault="00D81CFB" w:rsidP="00D81CFB">
      <w:pPr>
        <w:pStyle w:val="2"/>
        <w:rPr>
          <w:lang w:val="ru-RU"/>
        </w:rPr>
      </w:pPr>
      <w:r>
        <w:rPr>
          <w:lang w:val="ru-RU"/>
        </w:rPr>
        <w:t>Комплект поставки</w:t>
      </w:r>
    </w:p>
    <w:p w14:paraId="78399244" w14:textId="77777777" w:rsidR="00D81CFB" w:rsidRDefault="00D81CFB" w:rsidP="00D81CFB">
      <w:pPr>
        <w:pStyle w:val="af4"/>
        <w:numPr>
          <w:ilvl w:val="0"/>
          <w:numId w:val="16"/>
        </w:numPr>
        <w:ind w:left="709"/>
        <w:rPr>
          <w:lang w:val="ru-RU"/>
        </w:rPr>
      </w:pPr>
      <w:r>
        <w:t xml:space="preserve">USB-CAN </w:t>
      </w:r>
      <w:r>
        <w:rPr>
          <w:lang w:val="ru-RU"/>
        </w:rPr>
        <w:t>преобразователь;</w:t>
      </w:r>
    </w:p>
    <w:p w14:paraId="53AD2420" w14:textId="77777777" w:rsidR="00D81CFB" w:rsidRPr="00D81CFB" w:rsidRDefault="00D81CFB" w:rsidP="00D81CFB">
      <w:pPr>
        <w:pStyle w:val="af4"/>
        <w:numPr>
          <w:ilvl w:val="0"/>
          <w:numId w:val="16"/>
        </w:numPr>
        <w:ind w:left="709"/>
      </w:pPr>
      <w:r>
        <w:rPr>
          <w:lang w:val="ru-RU"/>
        </w:rPr>
        <w:t>Кабель</w:t>
      </w:r>
      <w:r w:rsidRPr="00D81CFB">
        <w:t xml:space="preserve"> </w:t>
      </w:r>
      <w:r>
        <w:t>mini USB B – USB A</w:t>
      </w:r>
      <w:r w:rsidRPr="00D81CFB">
        <w:t>;</w:t>
      </w:r>
    </w:p>
    <w:p w14:paraId="344FCF58" w14:textId="77777777" w:rsidR="00D81CFB" w:rsidRDefault="00D81CFB" w:rsidP="00D81CFB">
      <w:pPr>
        <w:pStyle w:val="af4"/>
        <w:numPr>
          <w:ilvl w:val="0"/>
          <w:numId w:val="16"/>
        </w:numPr>
        <w:ind w:left="709"/>
      </w:pPr>
      <w:r>
        <w:rPr>
          <w:lang w:val="ru-RU"/>
        </w:rPr>
        <w:t xml:space="preserve">Кабель </w:t>
      </w:r>
      <w:r>
        <w:t>DB9 – OBD II;</w:t>
      </w:r>
    </w:p>
    <w:p w14:paraId="74D23623" w14:textId="77777777" w:rsidR="00D81CFB" w:rsidRPr="00D81CFB" w:rsidRDefault="00D81CFB" w:rsidP="00D81CFB">
      <w:pPr>
        <w:pStyle w:val="af4"/>
        <w:numPr>
          <w:ilvl w:val="0"/>
          <w:numId w:val="16"/>
        </w:numPr>
        <w:ind w:left="709"/>
        <w:rPr>
          <w:lang w:val="ru-RU"/>
        </w:rPr>
      </w:pPr>
      <w:r>
        <w:rPr>
          <w:lang w:val="ru-RU"/>
        </w:rPr>
        <w:t>Диск с ПО и документацией;</w:t>
      </w:r>
    </w:p>
    <w:p w14:paraId="3F73CE62" w14:textId="77777777" w:rsidR="00D81CFB" w:rsidRPr="00D81CFB" w:rsidRDefault="00D81CFB" w:rsidP="00D81CFB">
      <w:pPr>
        <w:pStyle w:val="af4"/>
        <w:numPr>
          <w:ilvl w:val="0"/>
          <w:numId w:val="16"/>
        </w:numPr>
        <w:ind w:left="709"/>
      </w:pPr>
      <w:r>
        <w:rPr>
          <w:lang w:val="ru-RU"/>
        </w:rPr>
        <w:t>Гарантийный талон;</w:t>
      </w:r>
    </w:p>
    <w:p w14:paraId="58C14E35" w14:textId="77777777" w:rsidR="00323955" w:rsidRPr="00D81CFB" w:rsidRDefault="00323955">
      <w:r w:rsidRPr="00D81CFB">
        <w:br w:type="page"/>
      </w:r>
    </w:p>
    <w:p w14:paraId="0AE22179" w14:textId="77777777" w:rsidR="00013AA2" w:rsidRDefault="00323955" w:rsidP="00D81CFB">
      <w:pPr>
        <w:pStyle w:val="2"/>
        <w:rPr>
          <w:lang w:val="ru-RU"/>
        </w:rPr>
      </w:pPr>
      <w:r>
        <w:rPr>
          <w:lang w:val="ru-RU"/>
        </w:rPr>
        <w:lastRenderedPageBreak/>
        <w:t>Индикация</w:t>
      </w:r>
    </w:p>
    <w:p w14:paraId="202AC6BF" w14:textId="77777777" w:rsidR="00323955" w:rsidRDefault="00323955" w:rsidP="00323955">
      <w:pPr>
        <w:rPr>
          <w:lang w:val="ru-RU"/>
        </w:rPr>
      </w:pPr>
      <w:r>
        <w:rPr>
          <w:lang w:val="ru-RU"/>
        </w:rPr>
        <w:t>На корпусе устройства расположены три светодиода: зеленый, красный и синий.</w:t>
      </w:r>
    </w:p>
    <w:p w14:paraId="2417522C" w14:textId="77777777" w:rsidR="00323955" w:rsidRDefault="00323955" w:rsidP="00323955">
      <w:pPr>
        <w:rPr>
          <w:lang w:val="ru-RU"/>
        </w:rPr>
      </w:pPr>
      <w:r>
        <w:rPr>
          <w:lang w:val="ru-RU"/>
        </w:rPr>
        <w:t>Зеленый светодиод</w:t>
      </w:r>
      <w:r w:rsidRPr="00323955">
        <w:rPr>
          <w:lang w:val="ru-RU"/>
        </w:rPr>
        <w:t xml:space="preserve"> </w:t>
      </w:r>
      <w:r>
        <w:rPr>
          <w:lang w:val="ru-RU"/>
        </w:rPr>
        <w:t>–</w:t>
      </w:r>
      <w:r w:rsidRPr="00323955">
        <w:rPr>
          <w:lang w:val="ru-RU"/>
        </w:rPr>
        <w:t xml:space="preserve"> </w:t>
      </w:r>
      <w:r>
        <w:rPr>
          <w:lang w:val="ru-RU"/>
        </w:rPr>
        <w:t xml:space="preserve">индикатор питания, он включается после успешного подключения устройства к </w:t>
      </w:r>
      <w:r>
        <w:t>USB</w:t>
      </w:r>
      <w:r w:rsidRPr="00323955">
        <w:rPr>
          <w:lang w:val="ru-RU"/>
        </w:rPr>
        <w:t>.</w:t>
      </w:r>
      <w:r>
        <w:rPr>
          <w:lang w:val="ru-RU"/>
        </w:rPr>
        <w:t xml:space="preserve"> </w:t>
      </w:r>
    </w:p>
    <w:p w14:paraId="2DB83216" w14:textId="77777777" w:rsidR="00323955" w:rsidRDefault="00323955" w:rsidP="00323955">
      <w:pPr>
        <w:rPr>
          <w:lang w:val="ru-RU"/>
        </w:rPr>
      </w:pPr>
      <w:r>
        <w:rPr>
          <w:lang w:val="ru-RU"/>
        </w:rPr>
        <w:t>Синий светодиод</w:t>
      </w:r>
      <w:r w:rsidRPr="00323955">
        <w:rPr>
          <w:lang w:val="ru-RU"/>
        </w:rPr>
        <w:t xml:space="preserve"> </w:t>
      </w:r>
      <w:r>
        <w:rPr>
          <w:lang w:val="ru-RU"/>
        </w:rPr>
        <w:t xml:space="preserve">индицирует активность на шине </w:t>
      </w:r>
      <w:r>
        <w:t>CAN</w:t>
      </w:r>
      <w:r w:rsidRPr="00323955">
        <w:rPr>
          <w:lang w:val="ru-RU"/>
        </w:rPr>
        <w:t>.</w:t>
      </w:r>
    </w:p>
    <w:p w14:paraId="0E663024" w14:textId="77777777" w:rsidR="00323955" w:rsidRDefault="00323955" w:rsidP="00323955">
      <w:pPr>
        <w:rPr>
          <w:lang w:val="ru-RU"/>
        </w:rPr>
      </w:pPr>
      <w:r>
        <w:rPr>
          <w:lang w:val="ru-RU"/>
        </w:rPr>
        <w:t xml:space="preserve">Красный светодиод включается при ошибках на </w:t>
      </w:r>
      <w:r>
        <w:t>CAN</w:t>
      </w:r>
      <w:r>
        <w:rPr>
          <w:lang w:val="ru-RU"/>
        </w:rPr>
        <w:t xml:space="preserve"> шине и гаснет при чтении кодов ошибок пользователем.</w:t>
      </w:r>
    </w:p>
    <w:p w14:paraId="015186C2" w14:textId="77777777" w:rsidR="00323955" w:rsidRDefault="00323955">
      <w:pPr>
        <w:rPr>
          <w:lang w:val="ru-RU"/>
        </w:rPr>
      </w:pPr>
      <w:r>
        <w:rPr>
          <w:lang w:val="ru-RU"/>
        </w:rPr>
        <w:br w:type="page"/>
      </w:r>
    </w:p>
    <w:p w14:paraId="2FAB845D" w14:textId="77777777" w:rsidR="00323955" w:rsidRDefault="00323955" w:rsidP="00D81CFB">
      <w:pPr>
        <w:pStyle w:val="2"/>
        <w:rPr>
          <w:lang w:val="ru-RU"/>
        </w:rPr>
      </w:pPr>
      <w:r>
        <w:rPr>
          <w:lang w:val="ru-RU"/>
        </w:rPr>
        <w:lastRenderedPageBreak/>
        <w:t xml:space="preserve">Распиновка </w:t>
      </w:r>
      <w:r>
        <w:t>CAN</w:t>
      </w:r>
      <w:r>
        <w:rPr>
          <w:lang w:val="ru-RU"/>
        </w:rPr>
        <w:t xml:space="preserve"> разъема</w:t>
      </w:r>
    </w:p>
    <w:p w14:paraId="6201ACFD" w14:textId="77777777" w:rsidR="00323955" w:rsidRDefault="00323955" w:rsidP="00323955">
      <w:pPr>
        <w:rPr>
          <w:lang w:val="ru-RU"/>
        </w:rPr>
      </w:pPr>
      <w:r>
        <w:rPr>
          <w:lang w:val="ru-RU"/>
        </w:rPr>
        <w:t xml:space="preserve">Распиновка разъема </w:t>
      </w:r>
      <w:r>
        <w:t>DB</w:t>
      </w:r>
      <w:r w:rsidRPr="00323955">
        <w:rPr>
          <w:lang w:val="ru-RU"/>
        </w:rPr>
        <w:t>9</w:t>
      </w:r>
      <w:r>
        <w:rPr>
          <w:lang w:val="ru-RU"/>
        </w:rPr>
        <w:t xml:space="preserve"> соответствует рекомендациям </w:t>
      </w:r>
      <w:r>
        <w:t>CiA</w:t>
      </w:r>
      <w:r w:rsidRPr="00323955">
        <w:rPr>
          <w:lang w:val="ru-RU"/>
        </w:rPr>
        <w:t xml:space="preserve"> </w:t>
      </w:r>
      <w:r>
        <w:rPr>
          <w:lang w:val="ru-RU"/>
        </w:rPr>
        <w:t>и приведена в таблице: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5250"/>
      </w:tblGrid>
      <w:tr w:rsidR="00323955" w14:paraId="1EB55C54" w14:textId="77777777" w:rsidTr="000E7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4" w:type="dxa"/>
          </w:tcPr>
          <w:p w14:paraId="75565D01" w14:textId="77777777" w:rsidR="00323955" w:rsidRPr="000E7800" w:rsidRDefault="000E7800" w:rsidP="00323955">
            <w:r>
              <w:t>Pin</w:t>
            </w:r>
          </w:p>
        </w:tc>
        <w:tc>
          <w:tcPr>
            <w:tcW w:w="1843" w:type="dxa"/>
          </w:tcPr>
          <w:p w14:paraId="0D3AF7E3" w14:textId="77777777" w:rsidR="00323955" w:rsidRDefault="000E7800" w:rsidP="00323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Сигнал</w:t>
            </w:r>
          </w:p>
        </w:tc>
        <w:tc>
          <w:tcPr>
            <w:tcW w:w="5250" w:type="dxa"/>
          </w:tcPr>
          <w:p w14:paraId="2A447125" w14:textId="77777777" w:rsidR="00323955" w:rsidRDefault="000E7800" w:rsidP="00323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323955" w14:paraId="4A5B145D" w14:textId="77777777" w:rsidTr="000E7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EA3CBB9" w14:textId="77777777" w:rsidR="00323955" w:rsidRDefault="000E7800" w:rsidP="00323955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43" w:type="dxa"/>
            <w:tcBorders>
              <w:top w:val="single" w:sz="4" w:space="0" w:color="7F7F7F" w:themeColor="text1" w:themeTint="80"/>
              <w:right w:val="single" w:sz="4" w:space="0" w:color="auto"/>
            </w:tcBorders>
          </w:tcPr>
          <w:p w14:paraId="5CCB3D70" w14:textId="77777777" w:rsidR="00323955" w:rsidRDefault="000E7800" w:rsidP="0032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7C00EB98" w14:textId="77777777" w:rsidR="00323955" w:rsidRDefault="000E7800" w:rsidP="0032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Не используется</w:t>
            </w:r>
          </w:p>
        </w:tc>
      </w:tr>
      <w:tr w:rsidR="00323955" w14:paraId="6DE2016B" w14:textId="77777777" w:rsidTr="000E7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290E3A" w14:textId="77777777" w:rsidR="00323955" w:rsidRDefault="000E7800" w:rsidP="00323955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791383C2" w14:textId="77777777" w:rsidR="00323955" w:rsidRPr="000E7800" w:rsidRDefault="000E7800" w:rsidP="0032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CAN-L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7CB2AE9F" w14:textId="77777777" w:rsidR="00323955" w:rsidRPr="000E7800" w:rsidRDefault="000E7800" w:rsidP="000E7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Линия </w:t>
            </w:r>
            <w:r>
              <w:t>CAN</w:t>
            </w:r>
            <w:r w:rsidRPr="000E7800">
              <w:rPr>
                <w:lang w:val="ru-RU"/>
              </w:rPr>
              <w:t>-</w:t>
            </w:r>
            <w:r>
              <w:t>L</w:t>
            </w:r>
            <w:r w:rsidRPr="000E7800">
              <w:rPr>
                <w:lang w:val="ru-RU"/>
              </w:rPr>
              <w:t xml:space="preserve"> (</w:t>
            </w:r>
            <w:r>
              <w:rPr>
                <w:lang w:val="ru-RU"/>
              </w:rPr>
              <w:t>доминантный -)</w:t>
            </w:r>
          </w:p>
        </w:tc>
      </w:tr>
      <w:tr w:rsidR="00323955" w14:paraId="2833A461" w14:textId="77777777" w:rsidTr="000E7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25D6939" w14:textId="77777777" w:rsidR="00323955" w:rsidRDefault="000E7800" w:rsidP="00323955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249A7338" w14:textId="77777777" w:rsidR="00323955" w:rsidRPr="000E7800" w:rsidRDefault="000E7800" w:rsidP="0032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GND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5442F812" w14:textId="77777777" w:rsidR="00323955" w:rsidRDefault="000E7800" w:rsidP="0032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Общий провод</w:t>
            </w:r>
          </w:p>
        </w:tc>
      </w:tr>
      <w:tr w:rsidR="00323955" w14:paraId="0E4088E5" w14:textId="77777777" w:rsidTr="000E7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035EEE9" w14:textId="77777777" w:rsidR="00323955" w:rsidRDefault="000E7800" w:rsidP="00323955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101B3A0A" w14:textId="77777777" w:rsidR="00323955" w:rsidRDefault="000E7800" w:rsidP="0032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7F8E397E" w14:textId="77777777" w:rsidR="00323955" w:rsidRDefault="000E7800" w:rsidP="0032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Не используется</w:t>
            </w:r>
          </w:p>
        </w:tc>
      </w:tr>
      <w:tr w:rsidR="000E7800" w14:paraId="313C4DA2" w14:textId="77777777" w:rsidTr="000E7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CD05EE1" w14:textId="77777777" w:rsidR="000E7800" w:rsidRDefault="000E7800" w:rsidP="000E7800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40D4C597" w14:textId="77777777" w:rsid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3DAD0241" w14:textId="77777777" w:rsid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Не используется</w:t>
            </w:r>
          </w:p>
        </w:tc>
      </w:tr>
      <w:tr w:rsidR="000E7800" w14:paraId="0DD35254" w14:textId="77777777" w:rsidTr="000E7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17B0768" w14:textId="77777777" w:rsidR="000E7800" w:rsidRDefault="000E7800" w:rsidP="000E780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17D80C88" w14:textId="77777777" w:rsidR="000E7800" w:rsidRPr="000E7800" w:rsidRDefault="000E7800" w:rsidP="000E7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GND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566578AC" w14:textId="77777777" w:rsidR="000E7800" w:rsidRDefault="000E7800" w:rsidP="000E7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Общий провод</w:t>
            </w:r>
          </w:p>
        </w:tc>
      </w:tr>
      <w:tr w:rsidR="000E7800" w14:paraId="5D529C80" w14:textId="77777777" w:rsidTr="000E7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F0A0CF2" w14:textId="77777777" w:rsidR="000E7800" w:rsidRDefault="000E7800" w:rsidP="000E7800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3F9F951A" w14:textId="77777777" w:rsidR="000E7800" w:rsidRP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CAN-H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6827E394" w14:textId="77777777" w:rsidR="000E7800" w:rsidRP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Линия </w:t>
            </w:r>
            <w:r>
              <w:t>CAN-H (</w:t>
            </w:r>
            <w:r>
              <w:rPr>
                <w:lang w:val="ru-RU"/>
              </w:rPr>
              <w:t>доминантный +)</w:t>
            </w:r>
          </w:p>
        </w:tc>
      </w:tr>
      <w:tr w:rsidR="000E7800" w14:paraId="7F2DB477" w14:textId="77777777" w:rsidTr="000E7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54ABE61" w14:textId="77777777" w:rsidR="000E7800" w:rsidRDefault="000E7800" w:rsidP="000E7800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5F766DF2" w14:textId="77777777" w:rsidR="000E7800" w:rsidRDefault="000E7800" w:rsidP="000E7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5D64CD88" w14:textId="77777777" w:rsidR="000E7800" w:rsidRDefault="000E7800" w:rsidP="000E78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Не используется</w:t>
            </w:r>
          </w:p>
        </w:tc>
      </w:tr>
      <w:tr w:rsidR="000E7800" w14:paraId="69B2BF20" w14:textId="77777777" w:rsidTr="000E7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771462C" w14:textId="77777777" w:rsidR="000E7800" w:rsidRDefault="000E7800" w:rsidP="000E7800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843" w:type="dxa"/>
            <w:tcBorders>
              <w:right w:val="single" w:sz="4" w:space="0" w:color="auto"/>
            </w:tcBorders>
          </w:tcPr>
          <w:p w14:paraId="6F9DD315" w14:textId="77777777" w:rsid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5250" w:type="dxa"/>
            <w:tcBorders>
              <w:left w:val="single" w:sz="4" w:space="0" w:color="auto"/>
            </w:tcBorders>
          </w:tcPr>
          <w:p w14:paraId="14B7C950" w14:textId="77777777" w:rsidR="000E7800" w:rsidRDefault="000E7800" w:rsidP="000E78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Не используется</w:t>
            </w:r>
          </w:p>
        </w:tc>
      </w:tr>
    </w:tbl>
    <w:p w14:paraId="095B3041" w14:textId="77777777" w:rsidR="00323955" w:rsidRDefault="00323955" w:rsidP="00323955">
      <w:pPr>
        <w:rPr>
          <w:lang w:val="ru-RU"/>
        </w:rPr>
      </w:pPr>
    </w:p>
    <w:p w14:paraId="0A56EA3C" w14:textId="77777777" w:rsidR="000E7800" w:rsidRDefault="000E7800" w:rsidP="00323955">
      <w:pPr>
        <w:rPr>
          <w:lang w:val="ru-RU"/>
        </w:rPr>
      </w:pPr>
      <w:r>
        <w:rPr>
          <w:lang w:val="ru-RU"/>
        </w:rPr>
        <w:t xml:space="preserve">Корпус разъема подключен к линии </w:t>
      </w:r>
      <w:r>
        <w:t>GND</w:t>
      </w:r>
      <w:r>
        <w:rPr>
          <w:lang w:val="ru-RU"/>
        </w:rPr>
        <w:t>.</w:t>
      </w:r>
    </w:p>
    <w:p w14:paraId="4364B140" w14:textId="77777777" w:rsidR="000E7800" w:rsidRDefault="000E7800">
      <w:pPr>
        <w:rPr>
          <w:lang w:val="ru-RU"/>
        </w:rPr>
      </w:pPr>
    </w:p>
    <w:p w14:paraId="08F0B999" w14:textId="77777777" w:rsidR="000E7800" w:rsidRDefault="000E7800" w:rsidP="000E7800">
      <w:pPr>
        <w:pStyle w:val="2"/>
        <w:rPr>
          <w:lang w:val="ru-RU"/>
        </w:rPr>
      </w:pPr>
      <w:r>
        <w:rPr>
          <w:lang w:val="ru-RU"/>
        </w:rPr>
        <w:t>Нагрузочные резисторы</w:t>
      </w:r>
    </w:p>
    <w:p w14:paraId="160CD1CA" w14:textId="77777777" w:rsidR="000E7800" w:rsidRDefault="000E7800" w:rsidP="000E7800">
      <w:pPr>
        <w:rPr>
          <w:lang w:val="ru-RU"/>
        </w:rPr>
      </w:pPr>
      <w:r>
        <w:rPr>
          <w:lang w:val="ru-RU"/>
        </w:rPr>
        <w:t xml:space="preserve">Устройство не содержит нагрузочных или согласующих резисторов, </w:t>
      </w:r>
      <w:r w:rsidR="00D27A5E">
        <w:rPr>
          <w:lang w:val="ru-RU"/>
        </w:rPr>
        <w:t>при необходимости может быть добавлен внешний резистор.</w:t>
      </w:r>
    </w:p>
    <w:p w14:paraId="04D8F67F" w14:textId="77777777" w:rsidR="00D27A5E" w:rsidRDefault="00D27A5E" w:rsidP="000E7800">
      <w:pPr>
        <w:rPr>
          <w:lang w:val="ru-RU"/>
        </w:rPr>
      </w:pPr>
    </w:p>
    <w:p w14:paraId="12751DE3" w14:textId="77777777" w:rsidR="00D27A5E" w:rsidRDefault="00D27A5E" w:rsidP="00D27A5E">
      <w:pPr>
        <w:pStyle w:val="2"/>
        <w:rPr>
          <w:lang w:val="ru-RU"/>
        </w:rPr>
      </w:pPr>
      <w:r>
        <w:rPr>
          <w:lang w:val="ru-RU"/>
        </w:rPr>
        <w:t>Драйвер</w:t>
      </w:r>
    </w:p>
    <w:p w14:paraId="32084656" w14:textId="77777777" w:rsidR="00D27A5E" w:rsidRDefault="00D27A5E" w:rsidP="00D27A5E">
      <w:pPr>
        <w:rPr>
          <w:lang w:val="ru-RU"/>
        </w:rPr>
      </w:pPr>
      <w:r>
        <w:rPr>
          <w:lang w:val="ru-RU"/>
        </w:rPr>
        <w:t>Драйвер поставляется в комплекте с устройством или может быть скачан с сайта производителя. Дополнительных настроек после установки драйвера не требуется.</w:t>
      </w:r>
    </w:p>
    <w:p w14:paraId="027F25EA" w14:textId="77777777" w:rsidR="00D27A5E" w:rsidRDefault="00D27A5E">
      <w:pPr>
        <w:rPr>
          <w:lang w:val="ru-RU"/>
        </w:rPr>
      </w:pPr>
      <w:r>
        <w:rPr>
          <w:lang w:val="ru-RU"/>
        </w:rPr>
        <w:br w:type="page"/>
      </w:r>
    </w:p>
    <w:p w14:paraId="62DE3F39" w14:textId="77777777" w:rsidR="00D27A5E" w:rsidRDefault="00D27A5E" w:rsidP="00D27A5E">
      <w:pPr>
        <w:pStyle w:val="1"/>
        <w:rPr>
          <w:lang w:val="ru-RU"/>
        </w:rPr>
      </w:pPr>
      <w:r>
        <w:lastRenderedPageBreak/>
        <w:t>ASCII</w:t>
      </w:r>
      <w:r>
        <w:rPr>
          <w:lang w:val="ru-RU"/>
        </w:rPr>
        <w:t xml:space="preserve"> команды</w:t>
      </w:r>
    </w:p>
    <w:p w14:paraId="032C56EA" w14:textId="77777777" w:rsidR="00D27A5E" w:rsidRDefault="00D27A5E" w:rsidP="00D27A5E">
      <w:pPr>
        <w:pStyle w:val="2"/>
        <w:rPr>
          <w:lang w:val="ru-RU"/>
        </w:rPr>
      </w:pPr>
      <w:r>
        <w:rPr>
          <w:lang w:val="ru-RU"/>
        </w:rPr>
        <w:t>Общее</w:t>
      </w:r>
    </w:p>
    <w:p w14:paraId="570EF405" w14:textId="77777777" w:rsidR="00D27A5E" w:rsidRPr="00D27A5E" w:rsidRDefault="00D27A5E" w:rsidP="00D27A5E">
      <w:pPr>
        <w:rPr>
          <w:lang w:val="ru-RU"/>
        </w:rPr>
      </w:pPr>
      <w:r>
        <w:rPr>
          <w:lang w:val="ru-RU"/>
        </w:rPr>
        <w:t xml:space="preserve">Устройство общается с компьютером посредством текстовых команд в кодировке </w:t>
      </w:r>
      <w:r>
        <w:t>ASCII</w:t>
      </w:r>
      <w:r>
        <w:rPr>
          <w:lang w:val="ru-RU"/>
        </w:rPr>
        <w:t xml:space="preserve">. Каждая команда завершается символом возврата каретки </w:t>
      </w:r>
      <w:r>
        <w:t>CR</w:t>
      </w:r>
      <w:r w:rsidRPr="00D27A5E">
        <w:rPr>
          <w:lang w:val="ru-RU"/>
        </w:rPr>
        <w:t xml:space="preserve"> (0</w:t>
      </w:r>
      <w:r>
        <w:t>x</w:t>
      </w:r>
      <w:r w:rsidRPr="00D27A5E">
        <w:rPr>
          <w:lang w:val="ru-RU"/>
        </w:rPr>
        <w:t>13)</w:t>
      </w:r>
      <w:r w:rsidR="00E905D3">
        <w:rPr>
          <w:lang w:val="ru-RU"/>
        </w:rPr>
        <w:t>, в описании команд данный символ опускается</w:t>
      </w:r>
      <w:r>
        <w:rPr>
          <w:lang w:val="ru-RU"/>
        </w:rPr>
        <w:t xml:space="preserve">. При успешном выполнении команды устройство отвечает символом </w:t>
      </w:r>
      <w:r>
        <w:t>CR</w:t>
      </w:r>
      <w:r>
        <w:rPr>
          <w:lang w:val="ru-RU"/>
        </w:rPr>
        <w:t xml:space="preserve">, если в формате команды не оговорено другого. Если команда не выполнена устройство отвечает символом </w:t>
      </w:r>
      <w:r>
        <w:t>BELL</w:t>
      </w:r>
      <w:r w:rsidRPr="00D27A5E">
        <w:rPr>
          <w:lang w:val="ru-RU"/>
        </w:rPr>
        <w:t xml:space="preserve"> (0</w:t>
      </w:r>
      <w:r>
        <w:t>x</w:t>
      </w:r>
      <w:r w:rsidRPr="00D27A5E">
        <w:rPr>
          <w:lang w:val="ru-RU"/>
        </w:rPr>
        <w:t>07).</w:t>
      </w:r>
      <w:r w:rsidR="00002237">
        <w:rPr>
          <w:lang w:val="ru-RU"/>
        </w:rPr>
        <w:t xml:space="preserve"> Все команды чувствительны к регистру.</w:t>
      </w:r>
    </w:p>
    <w:p w14:paraId="73B459AE" w14:textId="77777777" w:rsidR="00D27A5E" w:rsidRDefault="00D27A5E" w:rsidP="00D27A5E">
      <w:pPr>
        <w:rPr>
          <w:lang w:val="ru-RU"/>
        </w:rPr>
      </w:pPr>
      <w:r>
        <w:rPr>
          <w:lang w:val="ru-RU"/>
        </w:rPr>
        <w:t>Числа передаются в шестнадцатеричной кодировке.</w:t>
      </w:r>
    </w:p>
    <w:p w14:paraId="68E14E56" w14:textId="77777777" w:rsidR="00D27A5E" w:rsidRDefault="00D27A5E" w:rsidP="00D27A5E">
      <w:pPr>
        <w:rPr>
          <w:lang w:val="ru-RU"/>
        </w:rPr>
      </w:pPr>
    </w:p>
    <w:p w14:paraId="26872943" w14:textId="77777777" w:rsidR="00D27A5E" w:rsidRDefault="00D27A5E" w:rsidP="00E905D3">
      <w:pPr>
        <w:pStyle w:val="2"/>
        <w:rPr>
          <w:lang w:val="ru-RU"/>
        </w:rPr>
      </w:pPr>
      <w:r>
        <w:rPr>
          <w:lang w:val="ru-RU"/>
        </w:rPr>
        <w:t>Команды</w:t>
      </w:r>
    </w:p>
    <w:p w14:paraId="2A46B806" w14:textId="77777777" w:rsidR="00E905D3" w:rsidRDefault="00E905D3" w:rsidP="00E905D3">
      <w:pPr>
        <w:rPr>
          <w:lang w:val="ru-RU"/>
        </w:rPr>
      </w:pPr>
    </w:p>
    <w:p w14:paraId="760E78FF" w14:textId="77777777" w:rsidR="00E905D3" w:rsidRDefault="00E905D3" w:rsidP="00E905D3">
      <w:pPr>
        <w:pStyle w:val="3"/>
        <w:rPr>
          <w:lang w:val="ru-RU"/>
        </w:rPr>
      </w:pPr>
      <w:r>
        <w:rPr>
          <w:lang w:val="ru-RU"/>
        </w:rPr>
        <w:t xml:space="preserve">Подключить </w:t>
      </w:r>
      <w:r>
        <w:t>CAN</w:t>
      </w:r>
      <w:r>
        <w:rPr>
          <w:lang w:val="ru-RU"/>
        </w:rPr>
        <w:t xml:space="preserve"> шину</w:t>
      </w:r>
    </w:p>
    <w:p w14:paraId="2444BF08" w14:textId="77777777" w:rsidR="00E905D3" w:rsidRDefault="00E905D3" w:rsidP="00E905D3">
      <w:pPr>
        <w:rPr>
          <w:lang w:val="ru-RU"/>
        </w:rPr>
      </w:pPr>
      <w:r>
        <w:t>CAN</w:t>
      </w:r>
      <w:r>
        <w:rPr>
          <w:lang w:val="ru-RU"/>
        </w:rPr>
        <w:t xml:space="preserve"> шина подключается одной из трех команд </w:t>
      </w:r>
      <w:r w:rsidRPr="00E905D3">
        <w:rPr>
          <w:b/>
        </w:rPr>
        <w:t>O</w:t>
      </w:r>
      <w:r w:rsidRPr="00E905D3">
        <w:rPr>
          <w:lang w:val="ru-RU"/>
        </w:rPr>
        <w:t xml:space="preserve">, </w:t>
      </w:r>
      <w:r w:rsidRPr="00E905D3">
        <w:rPr>
          <w:b/>
        </w:rPr>
        <w:t>L</w:t>
      </w:r>
      <w:r>
        <w:rPr>
          <w:lang w:val="ru-RU"/>
        </w:rPr>
        <w:t xml:space="preserve"> или</w:t>
      </w:r>
      <w:r w:rsidRPr="00E905D3">
        <w:rPr>
          <w:lang w:val="ru-RU"/>
        </w:rPr>
        <w:t xml:space="preserve"> </w:t>
      </w:r>
      <w:r w:rsidRPr="00E905D3">
        <w:rPr>
          <w:b/>
        </w:rPr>
        <w:t>Y</w:t>
      </w:r>
      <w:r>
        <w:rPr>
          <w:lang w:val="ru-RU"/>
        </w:rPr>
        <w:t xml:space="preserve">. Команда </w:t>
      </w:r>
      <w:r>
        <w:t>O</w:t>
      </w:r>
      <w:r>
        <w:rPr>
          <w:lang w:val="ru-RU"/>
        </w:rPr>
        <w:t xml:space="preserve"> включает </w:t>
      </w:r>
      <w:r>
        <w:t>CAN</w:t>
      </w:r>
      <w:r>
        <w:rPr>
          <w:lang w:val="ru-RU"/>
        </w:rPr>
        <w:t xml:space="preserve"> контроллер на ранее установленной скорости, команда </w:t>
      </w:r>
      <w:r>
        <w:t>L</w:t>
      </w:r>
      <w:r>
        <w:rPr>
          <w:lang w:val="ru-RU"/>
        </w:rPr>
        <w:t xml:space="preserve"> дополнительно включает тихий режим, в котором </w:t>
      </w:r>
      <w:r>
        <w:t>CAN</w:t>
      </w:r>
      <w:r>
        <w:rPr>
          <w:lang w:val="ru-RU"/>
        </w:rPr>
        <w:t xml:space="preserve"> контроллер не отправляет в шину подтверждения приема </w:t>
      </w:r>
      <w:r w:rsidRPr="00E905D3">
        <w:rPr>
          <w:lang w:val="ru-RU"/>
        </w:rPr>
        <w:t>(</w:t>
      </w:r>
      <w:r>
        <w:t>Acknowledge</w:t>
      </w:r>
      <w:r w:rsidRPr="00E905D3">
        <w:rPr>
          <w:lang w:val="ru-RU"/>
        </w:rPr>
        <w:t xml:space="preserve"> </w:t>
      </w:r>
      <w:r>
        <w:t>bit</w:t>
      </w:r>
      <w:r w:rsidRPr="00E905D3">
        <w:rPr>
          <w:lang w:val="ru-RU"/>
        </w:rPr>
        <w:t>)</w:t>
      </w:r>
      <w:r>
        <w:rPr>
          <w:lang w:val="ru-RU"/>
        </w:rPr>
        <w:t xml:space="preserve">, </w:t>
      </w:r>
      <w:r>
        <w:t>Y</w:t>
      </w:r>
      <w:r>
        <w:rPr>
          <w:lang w:val="ru-RU"/>
        </w:rPr>
        <w:t xml:space="preserve"> включает режим эха, в котором контроллер принимает отправленные ним сообщения.</w:t>
      </w:r>
    </w:p>
    <w:p w14:paraId="7C615B10" w14:textId="77777777" w:rsidR="00E905D3" w:rsidRDefault="00E905D3" w:rsidP="00E905D3">
      <w:pPr>
        <w:pStyle w:val="3"/>
        <w:rPr>
          <w:lang w:val="ru-RU"/>
        </w:rPr>
      </w:pPr>
      <w:r>
        <w:rPr>
          <w:lang w:val="ru-RU"/>
        </w:rPr>
        <w:t xml:space="preserve">Отключить </w:t>
      </w:r>
      <w:r>
        <w:t>CAN</w:t>
      </w:r>
      <w:r>
        <w:rPr>
          <w:lang w:val="ru-RU"/>
        </w:rPr>
        <w:t xml:space="preserve"> шину</w:t>
      </w:r>
    </w:p>
    <w:p w14:paraId="3DEF67C1" w14:textId="77777777" w:rsidR="00E905D3" w:rsidRDefault="00E905D3" w:rsidP="00E905D3">
      <w:pPr>
        <w:rPr>
          <w:lang w:val="ru-RU"/>
        </w:rPr>
      </w:pPr>
      <w:r>
        <w:rPr>
          <w:lang w:val="ru-RU"/>
        </w:rPr>
        <w:t xml:space="preserve">Для отключения </w:t>
      </w:r>
      <w:r>
        <w:t>CAN</w:t>
      </w:r>
      <w:r>
        <w:rPr>
          <w:lang w:val="ru-RU"/>
        </w:rPr>
        <w:t xml:space="preserve"> шины используется команда </w:t>
      </w:r>
      <w:r w:rsidRPr="00E905D3">
        <w:rPr>
          <w:b/>
        </w:rPr>
        <w:t>C</w:t>
      </w:r>
      <w:r w:rsidRPr="00E905D3">
        <w:rPr>
          <w:lang w:val="ru-RU"/>
        </w:rPr>
        <w:t xml:space="preserve">. </w:t>
      </w:r>
      <w:r>
        <w:rPr>
          <w:lang w:val="ru-RU"/>
        </w:rPr>
        <w:t>Некоторые команды доступны только при отключенной шине.</w:t>
      </w:r>
    </w:p>
    <w:p w14:paraId="246C232B" w14:textId="77777777" w:rsidR="00E905D3" w:rsidRDefault="00E905D3" w:rsidP="00E905D3">
      <w:pPr>
        <w:pStyle w:val="3"/>
        <w:rPr>
          <w:lang w:val="ru-RU"/>
        </w:rPr>
      </w:pPr>
      <w:r>
        <w:rPr>
          <w:lang w:val="ru-RU"/>
        </w:rPr>
        <w:t>Задать стандартную скорость шины</w:t>
      </w:r>
    </w:p>
    <w:p w14:paraId="638DEA1B" w14:textId="77777777" w:rsidR="00E905D3" w:rsidRDefault="00E905D3" w:rsidP="00E905D3">
      <w:pPr>
        <w:rPr>
          <w:lang w:val="ru-RU"/>
        </w:rPr>
      </w:pPr>
      <w:r>
        <w:rPr>
          <w:lang w:val="ru-RU"/>
        </w:rPr>
        <w:t xml:space="preserve">Скорости из стандартного набора выбираются командой </w:t>
      </w:r>
      <w:r w:rsidRPr="00E905D3">
        <w:rPr>
          <w:b/>
        </w:rPr>
        <w:t>Sn</w:t>
      </w:r>
      <w:r w:rsidR="00002237">
        <w:rPr>
          <w:lang w:val="ru-RU"/>
        </w:rPr>
        <w:t xml:space="preserve">, где </w:t>
      </w:r>
      <w:r w:rsidR="00002237">
        <w:t>n</w:t>
      </w:r>
      <w:r w:rsidR="00002237">
        <w:rPr>
          <w:lang w:val="ru-RU"/>
        </w:rPr>
        <w:t xml:space="preserve"> – номер из следующей таблицы.</w:t>
      </w:r>
      <w:r w:rsidR="00E97DD7">
        <w:rPr>
          <w:lang w:val="ru-RU"/>
        </w:rPr>
        <w:t xml:space="preserve"> Команда доступна только при отключенной шине.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29"/>
        <w:gridCol w:w="2552"/>
      </w:tblGrid>
      <w:tr w:rsidR="00002237" w14:paraId="193FA602" w14:textId="77777777" w:rsidTr="00002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14:paraId="565B0492" w14:textId="77777777" w:rsidR="00002237" w:rsidRPr="00002237" w:rsidRDefault="00002237" w:rsidP="00E905D3">
            <w:r>
              <w:t>n</w:t>
            </w:r>
          </w:p>
        </w:tc>
        <w:tc>
          <w:tcPr>
            <w:tcW w:w="2552" w:type="dxa"/>
          </w:tcPr>
          <w:p w14:paraId="7CCB2B0E" w14:textId="77777777" w:rsidR="00002237" w:rsidRDefault="00002237" w:rsidP="00E905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Скорость</w:t>
            </w:r>
          </w:p>
        </w:tc>
      </w:tr>
      <w:tr w:rsidR="00002237" w14:paraId="42ED9D76" w14:textId="77777777" w:rsidTr="00002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D06030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52" w:type="dxa"/>
          </w:tcPr>
          <w:p w14:paraId="0A06D387" w14:textId="77777777" w:rsidR="00002237" w:rsidRPr="00002237" w:rsidRDefault="00002237" w:rsidP="00E90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20 кбит/сек</w:t>
            </w:r>
          </w:p>
        </w:tc>
      </w:tr>
      <w:tr w:rsidR="00002237" w14:paraId="17D944B2" w14:textId="77777777" w:rsidTr="00002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BE9348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52" w:type="dxa"/>
          </w:tcPr>
          <w:p w14:paraId="1A24FBB6" w14:textId="77777777" w:rsidR="00002237" w:rsidRDefault="00002237" w:rsidP="00E90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50 кбит/сек</w:t>
            </w:r>
          </w:p>
        </w:tc>
      </w:tr>
      <w:tr w:rsidR="00002237" w14:paraId="5F33429B" w14:textId="77777777" w:rsidTr="00002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2D1066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552" w:type="dxa"/>
          </w:tcPr>
          <w:p w14:paraId="2CDAC138" w14:textId="77777777" w:rsidR="00002237" w:rsidRPr="00002237" w:rsidRDefault="00002237" w:rsidP="00E90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 </w:t>
            </w:r>
            <w:r>
              <w:rPr>
                <w:lang w:val="ru-RU"/>
              </w:rPr>
              <w:t>кбит/сек</w:t>
            </w:r>
          </w:p>
        </w:tc>
      </w:tr>
      <w:tr w:rsidR="00002237" w14:paraId="7360F902" w14:textId="77777777" w:rsidTr="00002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C8F162A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552" w:type="dxa"/>
          </w:tcPr>
          <w:p w14:paraId="28522BA4" w14:textId="77777777" w:rsidR="00002237" w:rsidRPr="00002237" w:rsidRDefault="00002237" w:rsidP="00E90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125 </w:t>
            </w:r>
            <w:r>
              <w:rPr>
                <w:lang w:val="ru-RU"/>
              </w:rPr>
              <w:t>кбит/сек</w:t>
            </w:r>
          </w:p>
        </w:tc>
      </w:tr>
      <w:tr w:rsidR="00002237" w14:paraId="52C4CD0B" w14:textId="77777777" w:rsidTr="00002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3DB809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552" w:type="dxa"/>
          </w:tcPr>
          <w:p w14:paraId="5CCA2A47" w14:textId="77777777" w:rsidR="00002237" w:rsidRPr="00002237" w:rsidRDefault="00002237" w:rsidP="00E90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250 </w:t>
            </w:r>
            <w:r>
              <w:rPr>
                <w:lang w:val="ru-RU"/>
              </w:rPr>
              <w:t>кбит/сек</w:t>
            </w:r>
          </w:p>
        </w:tc>
      </w:tr>
      <w:tr w:rsidR="00002237" w14:paraId="029D9E10" w14:textId="77777777" w:rsidTr="00002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FB045F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552" w:type="dxa"/>
          </w:tcPr>
          <w:p w14:paraId="52E3A77F" w14:textId="77777777" w:rsidR="00002237" w:rsidRPr="00002237" w:rsidRDefault="00002237" w:rsidP="00E905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500 </w:t>
            </w:r>
            <w:r>
              <w:rPr>
                <w:lang w:val="ru-RU"/>
              </w:rPr>
              <w:t>кбит/сек</w:t>
            </w:r>
          </w:p>
        </w:tc>
      </w:tr>
      <w:tr w:rsidR="00002237" w14:paraId="5369D1B7" w14:textId="77777777" w:rsidTr="00002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C58701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552" w:type="dxa"/>
          </w:tcPr>
          <w:p w14:paraId="7BD91E3C" w14:textId="77777777" w:rsidR="00002237" w:rsidRPr="00002237" w:rsidRDefault="00002237" w:rsidP="00E905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 </w:t>
            </w:r>
            <w:r>
              <w:rPr>
                <w:lang w:val="ru-RU"/>
              </w:rPr>
              <w:t>кбит/сек</w:t>
            </w:r>
          </w:p>
        </w:tc>
      </w:tr>
      <w:tr w:rsidR="00002237" w14:paraId="66E8A804" w14:textId="77777777" w:rsidTr="00002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9F454E" w14:textId="77777777" w:rsidR="00002237" w:rsidRDefault="00002237" w:rsidP="00E905D3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552" w:type="dxa"/>
          </w:tcPr>
          <w:p w14:paraId="0232836D" w14:textId="77777777" w:rsidR="00002237" w:rsidRPr="00002237" w:rsidRDefault="00002237" w:rsidP="000022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1 </w:t>
            </w:r>
            <w:r w:rsidRPr="00002237">
              <w:rPr>
                <w:lang w:val="ru-RU"/>
              </w:rPr>
              <w:t>Мбит</w:t>
            </w:r>
            <w:r>
              <w:t>/</w:t>
            </w:r>
            <w:r w:rsidRPr="00002237">
              <w:rPr>
                <w:lang w:val="ru-RU"/>
              </w:rPr>
              <w:t>сек</w:t>
            </w:r>
          </w:p>
        </w:tc>
      </w:tr>
    </w:tbl>
    <w:p w14:paraId="06827CDF" w14:textId="77777777" w:rsidR="00002237" w:rsidRDefault="00002237" w:rsidP="00E905D3">
      <w:pPr>
        <w:rPr>
          <w:lang w:val="ru-RU"/>
        </w:rPr>
      </w:pPr>
    </w:p>
    <w:p w14:paraId="56FD3234" w14:textId="77777777" w:rsidR="00002237" w:rsidRDefault="00002237" w:rsidP="00002237">
      <w:pPr>
        <w:pStyle w:val="3"/>
        <w:rPr>
          <w:lang w:val="ru-RU"/>
        </w:rPr>
      </w:pPr>
      <w:r>
        <w:rPr>
          <w:lang w:val="ru-RU"/>
        </w:rPr>
        <w:t>Задать пользовательскую скорость шины</w:t>
      </w:r>
    </w:p>
    <w:p w14:paraId="4A7BE1C3" w14:textId="77777777" w:rsidR="00002237" w:rsidRDefault="00002237" w:rsidP="00002237">
      <w:pPr>
        <w:rPr>
          <w:lang w:val="ru-RU"/>
        </w:rPr>
      </w:pPr>
    </w:p>
    <w:p w14:paraId="0D90CCC3" w14:textId="77777777" w:rsidR="00E97DD7" w:rsidRDefault="00E97DD7" w:rsidP="00E97DD7">
      <w:pPr>
        <w:pStyle w:val="3"/>
        <w:rPr>
          <w:lang w:val="ru-RU"/>
        </w:rPr>
      </w:pPr>
      <w:r>
        <w:rPr>
          <w:lang w:val="ru-RU"/>
        </w:rPr>
        <w:lastRenderedPageBreak/>
        <w:t>Отправить стандартный пакет</w:t>
      </w:r>
    </w:p>
    <w:p w14:paraId="070BFCEE" w14:textId="77777777" w:rsidR="00E97DD7" w:rsidRDefault="00E97DD7" w:rsidP="00E97DD7">
      <w:pPr>
        <w:rPr>
          <w:lang w:val="ru-RU"/>
        </w:rPr>
      </w:pPr>
      <w:r>
        <w:rPr>
          <w:lang w:val="ru-RU"/>
        </w:rPr>
        <w:t xml:space="preserve">Передача стандартных пакетов осуществляется с помощью команды </w:t>
      </w:r>
      <w:r>
        <w:rPr>
          <w:b/>
        </w:rPr>
        <w:t>tiiildd</w:t>
      </w:r>
      <w:r w:rsidRPr="00E97DD7">
        <w:rPr>
          <w:b/>
          <w:lang w:val="ru-RU"/>
        </w:rPr>
        <w:t>[0..8]</w:t>
      </w:r>
      <w:r>
        <w:rPr>
          <w:b/>
          <w:lang w:val="ru-RU"/>
        </w:rPr>
        <w:t>.</w:t>
      </w:r>
      <w:r>
        <w:rPr>
          <w:lang w:val="ru-RU"/>
        </w:rPr>
        <w:t xml:space="preserve"> Ответ при успешной отправке – </w:t>
      </w:r>
      <w:r>
        <w:rPr>
          <w:b/>
        </w:rPr>
        <w:t>Z</w:t>
      </w:r>
      <w:r>
        <w:rPr>
          <w:lang w:val="ru-RU"/>
        </w:rPr>
        <w:t xml:space="preserve">, при ошибке – </w:t>
      </w:r>
      <w:r>
        <w:t>BELL</w:t>
      </w:r>
      <w:r>
        <w:rPr>
          <w:lang w:val="ru-RU"/>
        </w:rPr>
        <w:t xml:space="preserve">. Команда доступна только при подключенной </w:t>
      </w:r>
      <w:r>
        <w:t>CAN</w:t>
      </w:r>
      <w:r>
        <w:rPr>
          <w:lang w:val="ru-RU"/>
        </w:rPr>
        <w:t xml:space="preserve"> шине.</w:t>
      </w:r>
    </w:p>
    <w:p w14:paraId="71F2F0C1" w14:textId="77777777" w:rsidR="00E97DD7" w:rsidRDefault="00E97DD7" w:rsidP="00E97DD7">
      <w:pPr>
        <w:rPr>
          <w:lang w:val="ru-RU"/>
        </w:rPr>
      </w:pPr>
      <w:r>
        <w:rPr>
          <w:lang w:val="ru-RU"/>
        </w:rPr>
        <w:t>Параметры:</w:t>
      </w:r>
    </w:p>
    <w:p w14:paraId="100B0218" w14:textId="77777777" w:rsidR="00E97DD7" w:rsidRDefault="00E97DD7" w:rsidP="00E97DD7">
      <w:pPr>
        <w:rPr>
          <w:lang w:val="ru-RU"/>
        </w:rPr>
      </w:pPr>
      <w:r>
        <w:rPr>
          <w:b/>
        </w:rPr>
        <w:t>iii</w:t>
      </w:r>
      <w:r>
        <w:rPr>
          <w:lang w:val="ru-RU"/>
        </w:rPr>
        <w:t xml:space="preserve"> – 11-битный </w:t>
      </w:r>
      <w:r>
        <w:t>CAN</w:t>
      </w:r>
      <w:r>
        <w:rPr>
          <w:lang w:val="ru-RU"/>
        </w:rPr>
        <w:t xml:space="preserve"> идентификатор.</w:t>
      </w:r>
    </w:p>
    <w:p w14:paraId="115C0E71" w14:textId="77777777" w:rsidR="00E97DD7" w:rsidRDefault="00E97DD7" w:rsidP="00E97DD7">
      <w:pPr>
        <w:rPr>
          <w:lang w:val="ru-RU"/>
        </w:rPr>
      </w:pPr>
      <w:r>
        <w:t>l</w:t>
      </w:r>
      <w:r w:rsidRPr="00E97DD7">
        <w:rPr>
          <w:lang w:val="ru-RU"/>
        </w:rPr>
        <w:t xml:space="preserve"> </w:t>
      </w:r>
      <w:r>
        <w:rPr>
          <w:lang w:val="ru-RU"/>
        </w:rPr>
        <w:t>–</w:t>
      </w:r>
      <w:r w:rsidRPr="00E97DD7">
        <w:rPr>
          <w:lang w:val="ru-RU"/>
        </w:rPr>
        <w:t xml:space="preserve"> </w:t>
      </w:r>
      <w:r>
        <w:rPr>
          <w:lang w:val="ru-RU"/>
        </w:rPr>
        <w:t>длина поля данных (</w:t>
      </w:r>
      <w:r>
        <w:t>DLC</w:t>
      </w:r>
      <w:r w:rsidRPr="00E97DD7">
        <w:rPr>
          <w:lang w:val="ru-RU"/>
        </w:rPr>
        <w:t>)</w:t>
      </w:r>
      <w:r>
        <w:rPr>
          <w:lang w:val="ru-RU"/>
        </w:rPr>
        <w:t>, 0…8.</w:t>
      </w:r>
    </w:p>
    <w:p w14:paraId="13A2AF9D" w14:textId="77777777" w:rsidR="00E97DD7" w:rsidRDefault="00E97DD7" w:rsidP="00E97DD7">
      <w:pPr>
        <w:rPr>
          <w:lang w:val="ru-RU"/>
        </w:rPr>
      </w:pPr>
      <w:proofErr w:type="gramStart"/>
      <w:r>
        <w:rPr>
          <w:b/>
        </w:rPr>
        <w:t>dd</w:t>
      </w:r>
      <w:r w:rsidRPr="00E97DD7">
        <w:rPr>
          <w:b/>
          <w:lang w:val="ru-RU"/>
        </w:rPr>
        <w:t>[</w:t>
      </w:r>
      <w:proofErr w:type="gramEnd"/>
      <w:r w:rsidRPr="00E97DD7">
        <w:rPr>
          <w:b/>
          <w:lang w:val="ru-RU"/>
        </w:rPr>
        <w:t>0..8]</w:t>
      </w:r>
      <w:r w:rsidRPr="00E97DD7">
        <w:rPr>
          <w:lang w:val="ru-RU"/>
        </w:rPr>
        <w:t xml:space="preserve"> – байты </w:t>
      </w:r>
      <w:r>
        <w:rPr>
          <w:lang w:val="ru-RU"/>
        </w:rPr>
        <w:t xml:space="preserve">данных, количество должно соответствовать полю </w:t>
      </w:r>
      <w:r>
        <w:rPr>
          <w:b/>
        </w:rPr>
        <w:t>l</w:t>
      </w:r>
      <w:r>
        <w:rPr>
          <w:lang w:val="ru-RU"/>
        </w:rPr>
        <w:t>.</w:t>
      </w:r>
    </w:p>
    <w:p w14:paraId="6337D41A" w14:textId="77777777" w:rsidR="00E97DD7" w:rsidRDefault="00E97DD7" w:rsidP="00E97DD7">
      <w:pPr>
        <w:rPr>
          <w:lang w:val="ru-RU"/>
        </w:rPr>
      </w:pPr>
    </w:p>
    <w:p w14:paraId="6FD0E0E1" w14:textId="77777777" w:rsidR="00E97DD7" w:rsidRDefault="00E97DD7" w:rsidP="00E97DD7">
      <w:pPr>
        <w:pStyle w:val="3"/>
        <w:rPr>
          <w:lang w:val="ru-RU"/>
        </w:rPr>
      </w:pPr>
      <w:r>
        <w:rPr>
          <w:lang w:val="ru-RU"/>
        </w:rPr>
        <w:t>Отправить стандартный запрос чтения</w:t>
      </w:r>
    </w:p>
    <w:p w14:paraId="3B50061C" w14:textId="77777777" w:rsidR="00E97DD7" w:rsidRDefault="00E97DD7" w:rsidP="00E97DD7">
      <w:pPr>
        <w:rPr>
          <w:lang w:val="ru-RU"/>
        </w:rPr>
      </w:pPr>
      <w:r>
        <w:rPr>
          <w:lang w:val="ru-RU"/>
        </w:rPr>
        <w:t xml:space="preserve">Запрос чтения с стандартным адресом передается с помощью команды </w:t>
      </w:r>
      <w:r>
        <w:rPr>
          <w:b/>
        </w:rPr>
        <w:t>riiil</w:t>
      </w:r>
      <w:r>
        <w:rPr>
          <w:lang w:val="ru-RU"/>
        </w:rPr>
        <w:t xml:space="preserve">. Ответ при успешной отправке – </w:t>
      </w:r>
      <w:r>
        <w:rPr>
          <w:b/>
        </w:rPr>
        <w:t>Z</w:t>
      </w:r>
      <w:r>
        <w:rPr>
          <w:lang w:val="ru-RU"/>
        </w:rPr>
        <w:t xml:space="preserve">, при ошибке – </w:t>
      </w:r>
      <w:r>
        <w:t>BELL</w:t>
      </w:r>
      <w:r>
        <w:rPr>
          <w:lang w:val="ru-RU"/>
        </w:rPr>
        <w:t xml:space="preserve">. Команда доступна только при подключенной </w:t>
      </w:r>
      <w:r>
        <w:t>CAN</w:t>
      </w:r>
      <w:r>
        <w:rPr>
          <w:lang w:val="ru-RU"/>
        </w:rPr>
        <w:t xml:space="preserve"> шине.</w:t>
      </w:r>
    </w:p>
    <w:p w14:paraId="08072915" w14:textId="77777777" w:rsidR="00E97DD7" w:rsidRDefault="00E97DD7" w:rsidP="00E97DD7">
      <w:pPr>
        <w:rPr>
          <w:lang w:val="ru-RU"/>
        </w:rPr>
      </w:pPr>
      <w:r>
        <w:rPr>
          <w:lang w:val="ru-RU"/>
        </w:rPr>
        <w:t>Параметры:</w:t>
      </w:r>
    </w:p>
    <w:p w14:paraId="15BFB3FE" w14:textId="77777777" w:rsidR="00E97DD7" w:rsidRDefault="00E97DD7" w:rsidP="00E97DD7">
      <w:pPr>
        <w:rPr>
          <w:lang w:val="ru-RU"/>
        </w:rPr>
      </w:pPr>
      <w:r>
        <w:rPr>
          <w:b/>
        </w:rPr>
        <w:t>iii</w:t>
      </w:r>
      <w:r>
        <w:rPr>
          <w:lang w:val="ru-RU"/>
        </w:rPr>
        <w:t xml:space="preserve"> – 11-битный </w:t>
      </w:r>
      <w:r>
        <w:t>CAN</w:t>
      </w:r>
      <w:r>
        <w:rPr>
          <w:lang w:val="ru-RU"/>
        </w:rPr>
        <w:t xml:space="preserve"> идентификатор.</w:t>
      </w:r>
    </w:p>
    <w:p w14:paraId="7668D4F0" w14:textId="77777777" w:rsidR="00E97DD7" w:rsidRDefault="00E97DD7" w:rsidP="00E97DD7">
      <w:pPr>
        <w:rPr>
          <w:lang w:val="ru-RU"/>
        </w:rPr>
      </w:pPr>
      <w:r>
        <w:t>l</w:t>
      </w:r>
      <w:r w:rsidRPr="00E97DD7">
        <w:rPr>
          <w:lang w:val="ru-RU"/>
        </w:rPr>
        <w:t xml:space="preserve"> </w:t>
      </w:r>
      <w:r>
        <w:rPr>
          <w:lang w:val="ru-RU"/>
        </w:rPr>
        <w:t>–</w:t>
      </w:r>
      <w:r w:rsidRPr="00E97DD7">
        <w:rPr>
          <w:lang w:val="ru-RU"/>
        </w:rPr>
        <w:t xml:space="preserve"> </w:t>
      </w:r>
      <w:r>
        <w:rPr>
          <w:lang w:val="ru-RU"/>
        </w:rPr>
        <w:t>длина поля данных (</w:t>
      </w:r>
      <w:r>
        <w:t>DLC</w:t>
      </w:r>
      <w:r w:rsidRPr="00E97DD7">
        <w:rPr>
          <w:lang w:val="ru-RU"/>
        </w:rPr>
        <w:t>)</w:t>
      </w:r>
      <w:r>
        <w:rPr>
          <w:lang w:val="ru-RU"/>
        </w:rPr>
        <w:t>, 0…8.</w:t>
      </w:r>
    </w:p>
    <w:p w14:paraId="2EBDE7D6" w14:textId="77777777" w:rsidR="00E97DD7" w:rsidRDefault="00E97DD7" w:rsidP="00E97DD7">
      <w:pPr>
        <w:rPr>
          <w:lang w:val="ru-RU"/>
        </w:rPr>
      </w:pPr>
    </w:p>
    <w:p w14:paraId="4673BEE7" w14:textId="77777777" w:rsidR="00E97DD7" w:rsidRDefault="00E97DD7" w:rsidP="00E97DD7">
      <w:pPr>
        <w:pStyle w:val="3"/>
        <w:rPr>
          <w:lang w:val="ru-RU"/>
        </w:rPr>
      </w:pPr>
      <w:r>
        <w:rPr>
          <w:lang w:val="ru-RU"/>
        </w:rPr>
        <w:t>Отправить расширенный пакет</w:t>
      </w:r>
    </w:p>
    <w:p w14:paraId="616F8CAA" w14:textId="77777777" w:rsidR="00E97DD7" w:rsidRDefault="00E97DD7" w:rsidP="00E97DD7">
      <w:pPr>
        <w:rPr>
          <w:lang w:val="ru-RU"/>
        </w:rPr>
      </w:pPr>
      <w:r>
        <w:rPr>
          <w:lang w:val="ru-RU"/>
        </w:rPr>
        <w:t xml:space="preserve">Расширенные пакеты данных с 29 битным адресом передаются с помощью команды </w:t>
      </w:r>
      <w:r w:rsidRPr="007A40AA">
        <w:rPr>
          <w:b/>
        </w:rPr>
        <w:t>T</w:t>
      </w:r>
      <w:r w:rsidR="007A40AA" w:rsidRPr="007A40AA">
        <w:rPr>
          <w:b/>
        </w:rPr>
        <w:t>iiiiiiiildd</w:t>
      </w:r>
      <w:r w:rsidR="007A40AA" w:rsidRPr="007A40AA">
        <w:rPr>
          <w:b/>
          <w:lang w:val="ru-RU"/>
        </w:rPr>
        <w:t>[0..8]</w:t>
      </w:r>
      <w:r w:rsidR="007A40AA" w:rsidRPr="007A40AA">
        <w:rPr>
          <w:lang w:val="ru-RU"/>
        </w:rPr>
        <w:t>.</w:t>
      </w:r>
      <w:r w:rsidR="007A40AA">
        <w:rPr>
          <w:lang w:val="ru-RU"/>
        </w:rPr>
        <w:t xml:space="preserve"> Ответ при успешной отправке – </w:t>
      </w:r>
      <w:r w:rsidR="007A40AA">
        <w:rPr>
          <w:b/>
        </w:rPr>
        <w:t>Z</w:t>
      </w:r>
      <w:r w:rsidR="007A40AA">
        <w:rPr>
          <w:lang w:val="ru-RU"/>
        </w:rPr>
        <w:t xml:space="preserve">, при ошибке – </w:t>
      </w:r>
      <w:r w:rsidR="007A40AA">
        <w:t>BELL</w:t>
      </w:r>
      <w:r w:rsidR="007A40AA">
        <w:rPr>
          <w:lang w:val="ru-RU"/>
        </w:rPr>
        <w:t xml:space="preserve">. Команда доступна только при подключенной </w:t>
      </w:r>
      <w:r w:rsidR="007A40AA">
        <w:t>CAN</w:t>
      </w:r>
      <w:r w:rsidR="007A40AA">
        <w:rPr>
          <w:lang w:val="ru-RU"/>
        </w:rPr>
        <w:t xml:space="preserve"> шине.</w:t>
      </w:r>
    </w:p>
    <w:p w14:paraId="0F74536A" w14:textId="77777777" w:rsidR="007A40AA" w:rsidRDefault="007A40AA" w:rsidP="007A40AA">
      <w:pPr>
        <w:rPr>
          <w:lang w:val="ru-RU"/>
        </w:rPr>
      </w:pPr>
      <w:r>
        <w:rPr>
          <w:lang w:val="ru-RU"/>
        </w:rPr>
        <w:t>Параметры:</w:t>
      </w:r>
    </w:p>
    <w:p w14:paraId="7CB0D46F" w14:textId="77777777" w:rsidR="007A40AA" w:rsidRDefault="007A40AA" w:rsidP="007A40AA">
      <w:pPr>
        <w:rPr>
          <w:lang w:val="ru-RU"/>
        </w:rPr>
      </w:pPr>
      <w:r>
        <w:rPr>
          <w:b/>
        </w:rPr>
        <w:t>iiiiiiii</w:t>
      </w:r>
      <w:r>
        <w:rPr>
          <w:lang w:val="ru-RU"/>
        </w:rPr>
        <w:t xml:space="preserve"> – </w:t>
      </w:r>
      <w:r>
        <w:t>29</w:t>
      </w:r>
      <w:r>
        <w:rPr>
          <w:lang w:val="ru-RU"/>
        </w:rPr>
        <w:t xml:space="preserve">-битный </w:t>
      </w:r>
      <w:r>
        <w:t>CAN</w:t>
      </w:r>
      <w:r>
        <w:rPr>
          <w:lang w:val="ru-RU"/>
        </w:rPr>
        <w:t xml:space="preserve"> идентификатор.</w:t>
      </w:r>
    </w:p>
    <w:p w14:paraId="26D298BE" w14:textId="77777777" w:rsidR="007A40AA" w:rsidRDefault="007A40AA" w:rsidP="007A40AA">
      <w:pPr>
        <w:rPr>
          <w:lang w:val="ru-RU"/>
        </w:rPr>
      </w:pPr>
      <w:r>
        <w:t>l</w:t>
      </w:r>
      <w:r w:rsidRPr="00E97DD7">
        <w:rPr>
          <w:lang w:val="ru-RU"/>
        </w:rPr>
        <w:t xml:space="preserve"> </w:t>
      </w:r>
      <w:r>
        <w:rPr>
          <w:lang w:val="ru-RU"/>
        </w:rPr>
        <w:t>–</w:t>
      </w:r>
      <w:r w:rsidRPr="00E97DD7">
        <w:rPr>
          <w:lang w:val="ru-RU"/>
        </w:rPr>
        <w:t xml:space="preserve"> </w:t>
      </w:r>
      <w:r>
        <w:rPr>
          <w:lang w:val="ru-RU"/>
        </w:rPr>
        <w:t>длина поля данных (</w:t>
      </w:r>
      <w:r>
        <w:t>DLC</w:t>
      </w:r>
      <w:r w:rsidRPr="00E97DD7">
        <w:rPr>
          <w:lang w:val="ru-RU"/>
        </w:rPr>
        <w:t>)</w:t>
      </w:r>
      <w:r>
        <w:rPr>
          <w:lang w:val="ru-RU"/>
        </w:rPr>
        <w:t>, 0…8.</w:t>
      </w:r>
    </w:p>
    <w:p w14:paraId="783A7295" w14:textId="77777777" w:rsidR="007A40AA" w:rsidRDefault="007A40AA" w:rsidP="007A40AA">
      <w:pPr>
        <w:rPr>
          <w:lang w:val="ru-RU"/>
        </w:rPr>
      </w:pPr>
      <w:proofErr w:type="gramStart"/>
      <w:r>
        <w:rPr>
          <w:b/>
        </w:rPr>
        <w:t>dd</w:t>
      </w:r>
      <w:r w:rsidRPr="00E97DD7">
        <w:rPr>
          <w:b/>
          <w:lang w:val="ru-RU"/>
        </w:rPr>
        <w:t>[</w:t>
      </w:r>
      <w:proofErr w:type="gramEnd"/>
      <w:r w:rsidRPr="00E97DD7">
        <w:rPr>
          <w:b/>
          <w:lang w:val="ru-RU"/>
        </w:rPr>
        <w:t>0..8]</w:t>
      </w:r>
      <w:r w:rsidRPr="00E97DD7">
        <w:rPr>
          <w:lang w:val="ru-RU"/>
        </w:rPr>
        <w:t xml:space="preserve"> – байты </w:t>
      </w:r>
      <w:r>
        <w:rPr>
          <w:lang w:val="ru-RU"/>
        </w:rPr>
        <w:t xml:space="preserve">данных, количество должно соответствовать полю </w:t>
      </w:r>
      <w:r>
        <w:rPr>
          <w:b/>
        </w:rPr>
        <w:t>l</w:t>
      </w:r>
      <w:r>
        <w:rPr>
          <w:lang w:val="ru-RU"/>
        </w:rPr>
        <w:t>.</w:t>
      </w:r>
    </w:p>
    <w:p w14:paraId="754ABBDB" w14:textId="77777777" w:rsidR="007A40AA" w:rsidRDefault="007A40AA" w:rsidP="007A40AA">
      <w:pPr>
        <w:rPr>
          <w:lang w:val="ru-RU"/>
        </w:rPr>
      </w:pPr>
    </w:p>
    <w:p w14:paraId="4F15B8F8" w14:textId="77777777" w:rsidR="007A40AA" w:rsidRDefault="007A40AA" w:rsidP="007A40AA">
      <w:pPr>
        <w:pStyle w:val="3"/>
        <w:rPr>
          <w:lang w:val="ru-RU"/>
        </w:rPr>
      </w:pPr>
      <w:r>
        <w:rPr>
          <w:lang w:val="ru-RU"/>
        </w:rPr>
        <w:t>Отправить расширенный запрос чтения</w:t>
      </w:r>
    </w:p>
    <w:p w14:paraId="0F65D80A" w14:textId="77777777" w:rsidR="007A40AA" w:rsidRDefault="007A40AA" w:rsidP="007A40AA">
      <w:pPr>
        <w:rPr>
          <w:lang w:val="ru-RU"/>
        </w:rPr>
      </w:pPr>
      <w:r>
        <w:rPr>
          <w:lang w:val="ru-RU"/>
        </w:rPr>
        <w:t xml:space="preserve">Запрос чтения с расширенным адресом передается с помощью команды </w:t>
      </w:r>
      <w:r>
        <w:rPr>
          <w:b/>
        </w:rPr>
        <w:t>Riiiiiiiil</w:t>
      </w:r>
      <w:r>
        <w:rPr>
          <w:lang w:val="ru-RU"/>
        </w:rPr>
        <w:t xml:space="preserve">. Ответ при успешной отправке – </w:t>
      </w:r>
      <w:r>
        <w:rPr>
          <w:b/>
        </w:rPr>
        <w:t>Z</w:t>
      </w:r>
      <w:r>
        <w:rPr>
          <w:lang w:val="ru-RU"/>
        </w:rPr>
        <w:t xml:space="preserve">, при ошибке – </w:t>
      </w:r>
      <w:r>
        <w:t>BELL</w:t>
      </w:r>
      <w:r>
        <w:rPr>
          <w:lang w:val="ru-RU"/>
        </w:rPr>
        <w:t xml:space="preserve">. Команда доступна только при подключенной </w:t>
      </w:r>
      <w:r>
        <w:t>CAN</w:t>
      </w:r>
      <w:r>
        <w:rPr>
          <w:lang w:val="ru-RU"/>
        </w:rPr>
        <w:t xml:space="preserve"> шине.</w:t>
      </w:r>
    </w:p>
    <w:p w14:paraId="511DB838" w14:textId="77777777" w:rsidR="007A40AA" w:rsidRDefault="007A40AA" w:rsidP="007A40AA">
      <w:pPr>
        <w:rPr>
          <w:lang w:val="ru-RU"/>
        </w:rPr>
      </w:pPr>
      <w:r>
        <w:rPr>
          <w:lang w:val="ru-RU"/>
        </w:rPr>
        <w:t>Параметры:</w:t>
      </w:r>
    </w:p>
    <w:p w14:paraId="7C312C35" w14:textId="77777777" w:rsidR="007A40AA" w:rsidRDefault="007A40AA" w:rsidP="007A40AA">
      <w:pPr>
        <w:rPr>
          <w:lang w:val="ru-RU"/>
        </w:rPr>
      </w:pPr>
      <w:r>
        <w:rPr>
          <w:b/>
        </w:rPr>
        <w:t>iiiiiiii</w:t>
      </w:r>
      <w:r>
        <w:rPr>
          <w:lang w:val="ru-RU"/>
        </w:rPr>
        <w:t xml:space="preserve"> – </w:t>
      </w:r>
      <w:r w:rsidRPr="007A40AA">
        <w:rPr>
          <w:lang w:val="ru-RU"/>
        </w:rPr>
        <w:t>29</w:t>
      </w:r>
      <w:r>
        <w:rPr>
          <w:lang w:val="ru-RU"/>
        </w:rPr>
        <w:t xml:space="preserve">-битный </w:t>
      </w:r>
      <w:r>
        <w:t>CAN</w:t>
      </w:r>
      <w:r>
        <w:rPr>
          <w:lang w:val="ru-RU"/>
        </w:rPr>
        <w:t xml:space="preserve"> идентификатор.</w:t>
      </w:r>
    </w:p>
    <w:p w14:paraId="0579F4BA" w14:textId="77777777" w:rsidR="007A40AA" w:rsidRDefault="007A40AA" w:rsidP="007A40AA">
      <w:pPr>
        <w:rPr>
          <w:lang w:val="ru-RU"/>
        </w:rPr>
      </w:pPr>
      <w:r>
        <w:t>l</w:t>
      </w:r>
      <w:r w:rsidRPr="00E97DD7">
        <w:rPr>
          <w:lang w:val="ru-RU"/>
        </w:rPr>
        <w:t xml:space="preserve"> </w:t>
      </w:r>
      <w:r>
        <w:rPr>
          <w:lang w:val="ru-RU"/>
        </w:rPr>
        <w:t>–</w:t>
      </w:r>
      <w:r w:rsidRPr="00E97DD7">
        <w:rPr>
          <w:lang w:val="ru-RU"/>
        </w:rPr>
        <w:t xml:space="preserve"> </w:t>
      </w:r>
      <w:r>
        <w:rPr>
          <w:lang w:val="ru-RU"/>
        </w:rPr>
        <w:t>длина поля данных (</w:t>
      </w:r>
      <w:r>
        <w:t>DLC</w:t>
      </w:r>
      <w:r w:rsidRPr="00E97DD7">
        <w:rPr>
          <w:lang w:val="ru-RU"/>
        </w:rPr>
        <w:t>)</w:t>
      </w:r>
      <w:r>
        <w:rPr>
          <w:lang w:val="ru-RU"/>
        </w:rPr>
        <w:t>, 0…8.</w:t>
      </w:r>
    </w:p>
    <w:p w14:paraId="32AE46A2" w14:textId="77777777" w:rsidR="007A40AA" w:rsidRDefault="007A40AA" w:rsidP="007A40AA">
      <w:pPr>
        <w:rPr>
          <w:lang w:val="ru-RU"/>
        </w:rPr>
      </w:pPr>
    </w:p>
    <w:p w14:paraId="62D87E21" w14:textId="77777777" w:rsidR="007A40AA" w:rsidRDefault="007A40AA" w:rsidP="007A40AA">
      <w:pPr>
        <w:pStyle w:val="3"/>
        <w:rPr>
          <w:lang w:val="ru-RU"/>
        </w:rPr>
      </w:pPr>
      <w:r>
        <w:rPr>
          <w:lang w:val="ru-RU"/>
        </w:rPr>
        <w:lastRenderedPageBreak/>
        <w:t>Включить/выключить временные метки</w:t>
      </w:r>
    </w:p>
    <w:p w14:paraId="266BAA8E" w14:textId="77777777" w:rsidR="007A40AA" w:rsidRDefault="007A40AA" w:rsidP="007A40AA">
      <w:pPr>
        <w:rPr>
          <w:lang w:val="ru-RU"/>
        </w:rPr>
      </w:pPr>
      <w:r>
        <w:rPr>
          <w:lang w:val="ru-RU"/>
        </w:rPr>
        <w:t xml:space="preserve">С помощью команд </w:t>
      </w:r>
      <w:r>
        <w:rPr>
          <w:b/>
        </w:rPr>
        <w:t>Z</w:t>
      </w:r>
      <w:r>
        <w:rPr>
          <w:b/>
          <w:lang w:val="ru-RU"/>
        </w:rPr>
        <w:t>1</w:t>
      </w:r>
      <w:r w:rsidRPr="007A40AA">
        <w:rPr>
          <w:b/>
          <w:lang w:val="ru-RU"/>
        </w:rPr>
        <w:t>/</w:t>
      </w:r>
      <w:r>
        <w:rPr>
          <w:b/>
        </w:rPr>
        <w:t>Z</w:t>
      </w:r>
      <w:r>
        <w:rPr>
          <w:b/>
          <w:lang w:val="ru-RU"/>
        </w:rPr>
        <w:t>0</w:t>
      </w:r>
      <w:r>
        <w:rPr>
          <w:lang w:val="ru-RU"/>
        </w:rPr>
        <w:t xml:space="preserve"> можно включить/выключить временные метки. Команда работает только при выключенном </w:t>
      </w:r>
      <w:r>
        <w:t>CAN</w:t>
      </w:r>
      <w:r>
        <w:rPr>
          <w:lang w:val="ru-RU"/>
        </w:rPr>
        <w:t>.</w:t>
      </w:r>
    </w:p>
    <w:p w14:paraId="0B7AD903" w14:textId="77777777" w:rsidR="007A40AA" w:rsidRDefault="007A40AA" w:rsidP="007A40AA">
      <w:pPr>
        <w:rPr>
          <w:lang w:val="ru-RU"/>
        </w:rPr>
      </w:pPr>
    </w:p>
    <w:p w14:paraId="02E41040" w14:textId="77777777" w:rsidR="007A40AA" w:rsidRDefault="00AD0473" w:rsidP="00AD0473">
      <w:pPr>
        <w:pStyle w:val="3"/>
        <w:rPr>
          <w:lang w:val="ru-RU"/>
        </w:rPr>
      </w:pPr>
      <w:r>
        <w:rPr>
          <w:lang w:val="ru-RU"/>
        </w:rPr>
        <w:t>Задать режим фильтрации</w:t>
      </w:r>
    </w:p>
    <w:p w14:paraId="025017A8" w14:textId="77777777" w:rsidR="00AD0473" w:rsidRDefault="00AD0473" w:rsidP="00AD0473">
      <w:pPr>
        <w:rPr>
          <w:lang w:val="ru-RU"/>
        </w:rPr>
      </w:pPr>
      <w:r w:rsidRPr="00AD0473">
        <w:rPr>
          <w:b/>
        </w:rPr>
        <w:t>D</w:t>
      </w:r>
      <w:r w:rsidRPr="00AD0473">
        <w:rPr>
          <w:b/>
          <w:lang w:val="ru-RU"/>
        </w:rPr>
        <w:t>1/</w:t>
      </w:r>
      <w:r w:rsidRPr="00AD0473">
        <w:rPr>
          <w:b/>
        </w:rPr>
        <w:t>D</w:t>
      </w:r>
      <w:r w:rsidRPr="00AD0473">
        <w:rPr>
          <w:b/>
          <w:lang w:val="ru-RU"/>
        </w:rPr>
        <w:t>0</w:t>
      </w:r>
      <w:r>
        <w:rPr>
          <w:lang w:val="ru-RU"/>
        </w:rPr>
        <w:t xml:space="preserve"> – двойной/одинарный режим работы фильтра (32</w:t>
      </w:r>
      <w:r>
        <w:t>bit</w:t>
      </w:r>
      <w:r>
        <w:rPr>
          <w:lang w:val="ru-RU"/>
        </w:rPr>
        <w:t xml:space="preserve"> фильтр или 2 1</w:t>
      </w:r>
      <w:r w:rsidRPr="00AD0473">
        <w:rPr>
          <w:lang w:val="ru-RU"/>
        </w:rPr>
        <w:t>6</w:t>
      </w:r>
      <w:r>
        <w:t>bit</w:t>
      </w:r>
      <w:r>
        <w:rPr>
          <w:lang w:val="ru-RU"/>
        </w:rPr>
        <w:t xml:space="preserve"> фи</w:t>
      </w:r>
      <w:r w:rsidR="00E66D88">
        <w:rPr>
          <w:lang w:val="ru-RU"/>
        </w:rPr>
        <w:t>ль</w:t>
      </w:r>
      <w:r>
        <w:rPr>
          <w:lang w:val="ru-RU"/>
        </w:rPr>
        <w:t>тра).</w:t>
      </w:r>
    </w:p>
    <w:p w14:paraId="55A8488C" w14:textId="77777777" w:rsidR="00AD0473" w:rsidRDefault="00AD0473" w:rsidP="00AD0473">
      <w:pPr>
        <w:rPr>
          <w:lang w:val="ru-RU"/>
        </w:rPr>
      </w:pPr>
    </w:p>
    <w:p w14:paraId="33F3FC65" w14:textId="77777777" w:rsidR="00E66D88" w:rsidRDefault="00E66D88" w:rsidP="00E66D88">
      <w:pPr>
        <w:pStyle w:val="3"/>
        <w:rPr>
          <w:lang w:val="ru-RU"/>
        </w:rPr>
      </w:pPr>
      <w:r>
        <w:rPr>
          <w:lang w:val="ru-RU"/>
        </w:rPr>
        <w:t>Задать код и маску фильтра</w:t>
      </w:r>
    </w:p>
    <w:p w14:paraId="32268336" w14:textId="77777777" w:rsidR="00E66D88" w:rsidRPr="00E66D88" w:rsidRDefault="00E66D88" w:rsidP="00E66D88">
      <w:pPr>
        <w:rPr>
          <w:lang w:val="ru-RU"/>
        </w:rPr>
      </w:pPr>
      <w:r>
        <w:rPr>
          <w:lang w:val="ru-RU"/>
        </w:rPr>
        <w:t xml:space="preserve">Код фильтра задается командой </w:t>
      </w:r>
      <w:r w:rsidRPr="00E66D88">
        <w:rPr>
          <w:b/>
        </w:rPr>
        <w:t>Mxxxxxxxx</w:t>
      </w:r>
      <w:r>
        <w:rPr>
          <w:lang w:val="ru-RU"/>
        </w:rPr>
        <w:t xml:space="preserve">, а маска командой </w:t>
      </w:r>
      <w:r w:rsidRPr="00E66D88">
        <w:rPr>
          <w:b/>
        </w:rPr>
        <w:t>mxxxxxxxx</w:t>
      </w:r>
      <w:r w:rsidRPr="00E66D88">
        <w:rPr>
          <w:lang w:val="ru-RU"/>
        </w:rPr>
        <w:t>.</w:t>
      </w:r>
    </w:p>
    <w:p w14:paraId="0A848444" w14:textId="77777777" w:rsidR="00E66D88" w:rsidRDefault="00E66D88" w:rsidP="00E66D88">
      <w:pPr>
        <w:rPr>
          <w:lang w:val="ru-RU"/>
        </w:rPr>
      </w:pPr>
    </w:p>
    <w:p w14:paraId="18D2C96C" w14:textId="77777777" w:rsidR="00E66D88" w:rsidRDefault="00E66D88" w:rsidP="00E66D88">
      <w:pPr>
        <w:pStyle w:val="3"/>
        <w:rPr>
          <w:lang w:val="ru-RU"/>
        </w:rPr>
      </w:pPr>
      <w:r>
        <w:rPr>
          <w:lang w:val="ru-RU"/>
        </w:rPr>
        <w:t>Запросить статус контроллера</w:t>
      </w:r>
    </w:p>
    <w:p w14:paraId="6985E7DC" w14:textId="77777777" w:rsidR="00E66D88" w:rsidRDefault="00E66D88" w:rsidP="00E66D88">
      <w:pPr>
        <w:rPr>
          <w:lang w:val="ru-RU"/>
        </w:rPr>
      </w:pPr>
      <w:r>
        <w:rPr>
          <w:lang w:val="ru-RU"/>
        </w:rPr>
        <w:t>Флаги статуса контроллера получаются с помощью команды</w:t>
      </w:r>
      <w:r w:rsidRPr="00E66D88">
        <w:rPr>
          <w:lang w:val="ru-RU"/>
        </w:rPr>
        <w:t xml:space="preserve"> </w:t>
      </w:r>
      <w:r>
        <w:rPr>
          <w:b/>
        </w:rPr>
        <w:t>F</w:t>
      </w:r>
      <w:r w:rsidRPr="00E66D88">
        <w:rPr>
          <w:lang w:val="ru-RU"/>
        </w:rPr>
        <w:t xml:space="preserve">. </w:t>
      </w:r>
      <w:r>
        <w:rPr>
          <w:lang w:val="ru-RU"/>
        </w:rPr>
        <w:t xml:space="preserve">Прибор вернет статус в виде </w:t>
      </w:r>
      <w:r>
        <w:t>Fxx</w:t>
      </w:r>
      <w:r>
        <w:rPr>
          <w:lang w:val="ru-RU"/>
        </w:rPr>
        <w:t xml:space="preserve">, где </w:t>
      </w:r>
      <w:r>
        <w:t>xx</w:t>
      </w:r>
      <w:r>
        <w:rPr>
          <w:lang w:val="ru-RU"/>
        </w:rPr>
        <w:t xml:space="preserve"> – флаги статуса в шестнадцатеричной форме.</w:t>
      </w:r>
    </w:p>
    <w:p w14:paraId="511CC288" w14:textId="77777777" w:rsidR="00E66D88" w:rsidRDefault="00E66D88" w:rsidP="00E66D88">
      <w:pPr>
        <w:rPr>
          <w:lang w:val="ru-RU"/>
        </w:rPr>
      </w:pPr>
    </w:p>
    <w:p w14:paraId="575FAC8D" w14:textId="77777777" w:rsidR="00E66D88" w:rsidRDefault="00E66D88" w:rsidP="00E66D88">
      <w:pPr>
        <w:pStyle w:val="3"/>
        <w:rPr>
          <w:lang w:val="ru-RU"/>
        </w:rPr>
      </w:pPr>
      <w:r>
        <w:rPr>
          <w:lang w:val="ru-RU"/>
        </w:rPr>
        <w:t>Запрос версии</w:t>
      </w:r>
    </w:p>
    <w:p w14:paraId="0C6B9290" w14:textId="77777777" w:rsidR="00E66D88" w:rsidRPr="00E66D88" w:rsidRDefault="00E66D88" w:rsidP="00E66D88">
      <w:pPr>
        <w:rPr>
          <w:lang w:val="ru-RU"/>
        </w:rPr>
      </w:pPr>
      <w:r>
        <w:rPr>
          <w:lang w:val="ru-RU"/>
        </w:rPr>
        <w:t xml:space="preserve">Чтобы запросить версию устройства используйте команду </w:t>
      </w:r>
      <w:r w:rsidRPr="00E66D88">
        <w:rPr>
          <w:b/>
        </w:rPr>
        <w:t>V</w:t>
      </w:r>
      <w:r w:rsidRPr="00E66D88">
        <w:rPr>
          <w:lang w:val="ru-RU"/>
        </w:rPr>
        <w:t xml:space="preserve">. </w:t>
      </w:r>
      <w:r>
        <w:rPr>
          <w:lang w:val="ru-RU"/>
        </w:rPr>
        <w:t xml:space="preserve">Прибор вернет версию в виде </w:t>
      </w:r>
      <w:r>
        <w:t>Vxxyy</w:t>
      </w:r>
      <w:r>
        <w:rPr>
          <w:lang w:val="ru-RU"/>
        </w:rPr>
        <w:t xml:space="preserve">, где </w:t>
      </w:r>
      <w:r>
        <w:t>xx</w:t>
      </w:r>
      <w:r>
        <w:rPr>
          <w:lang w:val="ru-RU"/>
        </w:rPr>
        <w:t xml:space="preserve"> – версия аппаратной части, а </w:t>
      </w:r>
      <w:r>
        <w:t>yy</w:t>
      </w:r>
      <w:r w:rsidRPr="00E66D88">
        <w:rPr>
          <w:lang w:val="ru-RU"/>
        </w:rPr>
        <w:t xml:space="preserve"> </w:t>
      </w:r>
      <w:r>
        <w:rPr>
          <w:lang w:val="ru-RU"/>
        </w:rPr>
        <w:t>–</w:t>
      </w:r>
      <w:r w:rsidRPr="00E66D88">
        <w:rPr>
          <w:lang w:val="ru-RU"/>
        </w:rPr>
        <w:t xml:space="preserve"> </w:t>
      </w:r>
      <w:r>
        <w:rPr>
          <w:lang w:val="ru-RU"/>
        </w:rPr>
        <w:t>версия ПО.</w:t>
      </w:r>
    </w:p>
    <w:p w14:paraId="15E26306" w14:textId="77777777" w:rsidR="00AD0473" w:rsidRDefault="00AD0473" w:rsidP="00AD0473">
      <w:pPr>
        <w:rPr>
          <w:lang w:val="ru-RU"/>
        </w:rPr>
      </w:pPr>
    </w:p>
    <w:p w14:paraId="28FDA650" w14:textId="77777777" w:rsidR="00D81CFB" w:rsidRDefault="00D81CFB" w:rsidP="00D81CFB">
      <w:pPr>
        <w:pStyle w:val="3"/>
        <w:rPr>
          <w:lang w:val="ru-RU"/>
        </w:rPr>
      </w:pPr>
      <w:r>
        <w:rPr>
          <w:lang w:val="ru-RU"/>
        </w:rPr>
        <w:t>Запрос серийного номера</w:t>
      </w:r>
    </w:p>
    <w:p w14:paraId="25E20954" w14:textId="77777777" w:rsidR="00D81CFB" w:rsidRPr="00D81CFB" w:rsidRDefault="00D81CFB" w:rsidP="00D81CFB">
      <w:pPr>
        <w:rPr>
          <w:lang w:val="ru-RU"/>
        </w:rPr>
      </w:pPr>
      <w:r>
        <w:rPr>
          <w:lang w:val="ru-RU"/>
        </w:rPr>
        <w:t xml:space="preserve">Серийный номер прибора можно получить с помощью команды </w:t>
      </w:r>
      <w:r w:rsidRPr="00D81CFB">
        <w:rPr>
          <w:b/>
        </w:rPr>
        <w:t>N</w:t>
      </w:r>
      <w:r>
        <w:rPr>
          <w:lang w:val="ru-RU"/>
        </w:rPr>
        <w:t xml:space="preserve">. Команда вернет десятичный серийный номер в виде </w:t>
      </w:r>
      <w:r>
        <w:t>N</w:t>
      </w:r>
      <w:r w:rsidRPr="00D81CFB">
        <w:rPr>
          <w:lang w:val="ru-RU"/>
        </w:rPr>
        <w:t>12345678.</w:t>
      </w:r>
    </w:p>
    <w:sectPr w:rsidR="00D81CFB" w:rsidRPr="00D81CFB" w:rsidSect="00222C09">
      <w:pgSz w:w="12240" w:h="15840"/>
      <w:pgMar w:top="1440" w:right="1440" w:bottom="1440" w:left="1440" w:header="720" w:footer="720" w:gutter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CD5"/>
    <w:multiLevelType w:val="hybridMultilevel"/>
    <w:tmpl w:val="F5FA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AED2FD0"/>
    <w:multiLevelType w:val="hybridMultilevel"/>
    <w:tmpl w:val="DA72EFDA"/>
    <w:lvl w:ilvl="0" w:tplc="E5BCED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C32237"/>
    <w:multiLevelType w:val="hybridMultilevel"/>
    <w:tmpl w:val="A07C42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6D47126"/>
    <w:multiLevelType w:val="hybridMultilevel"/>
    <w:tmpl w:val="26D29D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3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6E4"/>
    <w:rsid w:val="00002237"/>
    <w:rsid w:val="00013AA2"/>
    <w:rsid w:val="000E7800"/>
    <w:rsid w:val="000F1FB4"/>
    <w:rsid w:val="00222C09"/>
    <w:rsid w:val="00323955"/>
    <w:rsid w:val="004176E4"/>
    <w:rsid w:val="004C1507"/>
    <w:rsid w:val="007A40AA"/>
    <w:rsid w:val="00AD0473"/>
    <w:rsid w:val="00B10B41"/>
    <w:rsid w:val="00BF77F0"/>
    <w:rsid w:val="00D27A5E"/>
    <w:rsid w:val="00D81CFB"/>
    <w:rsid w:val="00E66D88"/>
    <w:rsid w:val="00E905D3"/>
    <w:rsid w:val="00E9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85822"/>
  <w15:chartTrackingRefBased/>
  <w15:docId w15:val="{436091A6-1C11-4EC2-A00C-D6E9EC923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2237"/>
    <w:pPr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Pr>
      <w:i/>
      <w:iCs/>
      <w:color w:val="auto"/>
    </w:rPr>
  </w:style>
  <w:style w:type="character" w:styleId="a9">
    <w:name w:val="Intense Emphasis"/>
    <w:basedOn w:val="a0"/>
    <w:uiPriority w:val="21"/>
    <w:qFormat/>
    <w:rPr>
      <w:b/>
      <w:bCs/>
      <w:i/>
      <w:iCs/>
      <w:caps/>
    </w:rPr>
  </w:style>
  <w:style w:type="character" w:styleId="aa">
    <w:name w:val="Strong"/>
    <w:basedOn w:val="a0"/>
    <w:uiPriority w:val="22"/>
    <w:qFormat/>
    <w:rPr>
      <w:b/>
      <w:bCs/>
      <w:color w:val="000000" w:themeColor="text1"/>
    </w:rPr>
  </w:style>
  <w:style w:type="paragraph" w:styleId="21">
    <w:name w:val="Quote"/>
    <w:basedOn w:val="a"/>
    <w:next w:val="a"/>
    <w:link w:val="22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c">
    <w:name w:val="Выделенная цитата Знак"/>
    <w:basedOn w:val="a0"/>
    <w:link w:val="ab"/>
    <w:uiPriority w:val="30"/>
    <w:rPr>
      <w:color w:val="000000" w:themeColor="text1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Pr>
      <w:b w:val="0"/>
      <w:bCs w:val="0"/>
      <w:smallCaps/>
      <w:spacing w:val="5"/>
    </w:rPr>
  </w:style>
  <w:style w:type="paragraph" w:styleId="af0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link w:val="af3"/>
    <w:uiPriority w:val="1"/>
    <w:qFormat/>
    <w:pPr>
      <w:spacing w:after="0" w:line="240" w:lineRule="auto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176E4"/>
    <w:pPr>
      <w:spacing w:after="100"/>
    </w:pPr>
  </w:style>
  <w:style w:type="character" w:styleId="af5">
    <w:name w:val="Hyperlink"/>
    <w:basedOn w:val="a0"/>
    <w:uiPriority w:val="99"/>
    <w:unhideWhenUsed/>
    <w:rsid w:val="004176E4"/>
    <w:rPr>
      <w:color w:val="6B9F25" w:themeColor="hyperlink"/>
      <w:u w:val="single"/>
    </w:rPr>
  </w:style>
  <w:style w:type="table" w:styleId="af6">
    <w:name w:val="Table Grid"/>
    <w:basedOn w:val="a1"/>
    <w:uiPriority w:val="39"/>
    <w:rsid w:val="003239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basedOn w:val="a1"/>
    <w:uiPriority w:val="43"/>
    <w:rsid w:val="000E780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af3">
    <w:name w:val="Без интервала Знак"/>
    <w:basedOn w:val="a0"/>
    <w:link w:val="af2"/>
    <w:uiPriority w:val="1"/>
    <w:rsid w:val="00222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\AppData\Roaming\Microsoft\&#1064;&#1072;&#1073;&#1083;&#1086;&#1085;&#1099;\&#1041;&#1083;&#1072;&#1085;&#1082;%20&#1054;&#1090;&#1095;&#1077;&#1090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Поставляется USB-OBD кабелем для подключения к CAN шине автомобиля. В комплекте </Abstract>
  <CompanyAddress/>
  <CompanyPhone/>
  <CompanyFax/>
  <CompanyEmail>Санкт-Петербург, 2016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1160DE-93EF-814B-B49A-0F6AB3F37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C:\Users\dev\AppData\Roaming\Microsoft\Шаблоны\Бланк Отчет.dotx</Template>
  <TotalTime>275</TotalTime>
  <Pages>7</Pages>
  <Words>805</Words>
  <Characters>4592</Characters>
  <Application>Microsoft Macintosh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CARiOT</dc:creator>
  <cp:keywords/>
  <cp:lastModifiedBy>Пользователь Microsoft Office</cp:lastModifiedBy>
  <cp:revision>2</cp:revision>
  <dcterms:created xsi:type="dcterms:W3CDTF">2016-05-26T05:55:00Z</dcterms:created>
  <dcterms:modified xsi:type="dcterms:W3CDTF">2016-05-26T12:49:00Z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